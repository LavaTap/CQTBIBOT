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522A1" w14:textId="61EDB1E0" w:rsidR="00DB7CF6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B2D888B" wp14:editId="521A4E5C">
                <wp:simplePos x="0" y="0"/>
                <wp:positionH relativeFrom="column">
                  <wp:posOffset>-162560</wp:posOffset>
                </wp:positionH>
                <wp:positionV relativeFrom="paragraph">
                  <wp:posOffset>-13970</wp:posOffset>
                </wp:positionV>
                <wp:extent cx="7718425" cy="11863070"/>
                <wp:effectExtent l="0" t="0" r="15875" b="5080"/>
                <wp:wrapNone/>
                <wp:docPr id="1" name="矩形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8425" cy="1186307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txbx>
                        <w:txbxContent>
                          <w:p w14:paraId="4A49E51A" w14:textId="77777777" w:rsidR="00DB7CF6" w:rsidRDefault="00DB7CF6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7B2D888B" id="矩形 577" o:spid="_x0000_s1026" style="position:absolute;left:0;text-align:left;margin-left:-12.8pt;margin-top:-1.1pt;width:607.75pt;height:934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" stroked="f" strokeweight="1.25pt">
                <v:fill angle="90" focus="100%" type="gradient">
                  <o:fill v:ext="view" type="gradientUnscaled"/>
                </v:fill>
                <v:textbox>
                  <w:txbxContent>
                    <w:p w14:paraId="4A49E51A" w14:textId="77777777" w:rsidR="00DB7CF6" w:rsidRDefault="00DB7CF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571BB6" wp14:editId="5CCEE89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0" cy="200025"/>
                <wp:effectExtent l="0" t="0" r="19050" b="28575"/>
                <wp:wrapNone/>
                <wp:docPr id="9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72" o:spid="_x0000_s1026" o:spt="1" style="position:absolute;left:0pt;margin-left:0pt;margin-top:0pt;height:15.75pt;width:592.5pt;z-index:251665408;mso-width-relative:page;mso-height-relative:page;" fillcolor="#323E4F" filled="t" stroked="f" coordsize="21600,21600" o:gfxdata="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8wnn9IA&#10;AAAFAQAADwAAAAAAAAABACAAAAAiAAAAZHJzL2Rvd25yZXYueG1sUEsBAhQAFAAAAAgAh07iQBoe&#10;keslAgAANwQAAA4AAAAAAAAAAQAgAAAAIQEAAGRycy9lMm9Eb2MueG1sUEsFBgAAAAAGAAYAWQEA&#10;ALgFAAAAAA==&#10;">
                <v:fill on="t" focussize="0,0"/>
                <v:stroke on="f" weight="3pt"/>
                <v:imagedata o:title=""/>
                <o:lock v:ext="edit" aspectratio="f"/>
                <v:shadow on="t" color="#525252" opacity="32768f" offset="1pt,2pt" origin="0f,0f" matrix="65536f,0f,0f,65536f"/>
              </v:rect>
            </w:pict>
          </mc:Fallback>
        </mc:AlternateContent>
      </w:r>
      <w:r>
        <w:rPr>
          <w:rFonts w:hint="eastAsia"/>
        </w:rPr>
        <w:t xml:space="preserve"> </w:t>
      </w:r>
    </w:p>
    <w:p w14:paraId="778E7C7C" w14:textId="079D2A4E" w:rsidR="00DB7CF6" w:rsidRDefault="00DB7CF6">
      <w:pPr>
        <w:adjustRightInd w:val="0"/>
        <w:snapToGrid w:val="0"/>
      </w:pPr>
    </w:p>
    <w:p w14:paraId="304AA6F2" w14:textId="5CA11968" w:rsidR="00DB7CF6" w:rsidRDefault="00692649">
      <w:pPr>
        <w:adjustRightInd w:val="0"/>
        <w:snapToGrid w:val="0"/>
      </w:pPr>
      <w:r>
        <w:rPr>
          <w:rFonts w:ascii="MiSans Heavy" w:eastAsia="MiSans Heavy" w:hAnsi="MiSans Heavy" w:cs="MiSans Heavy" w:hint="eastAsia"/>
          <w:noProof/>
          <w:color w:val="244061" w:themeColor="accent1" w:themeShade="80"/>
          <w:sz w:val="28"/>
        </w:rPr>
        <w:drawing>
          <wp:anchor distT="0" distB="0" distL="114300" distR="114300" simplePos="0" relativeHeight="251675648" behindDoc="0" locked="0" layoutInCell="1" allowOverlap="1" wp14:anchorId="08BDA9AC" wp14:editId="7FE5F639">
            <wp:simplePos x="0" y="0"/>
            <wp:positionH relativeFrom="column">
              <wp:posOffset>6108220</wp:posOffset>
            </wp:positionH>
            <wp:positionV relativeFrom="paragraph">
              <wp:posOffset>3810</wp:posOffset>
            </wp:positionV>
            <wp:extent cx="864235" cy="1163320"/>
            <wp:effectExtent l="0" t="0" r="0" b="0"/>
            <wp:wrapSquare wrapText="bothSides"/>
            <wp:docPr id="3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235" cy="116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F35C2B" w14:textId="1D623BE9" w:rsidR="00DB7CF6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7FAD27" wp14:editId="4522756D">
                <wp:simplePos x="0" y="0"/>
                <wp:positionH relativeFrom="column">
                  <wp:posOffset>2627630</wp:posOffset>
                </wp:positionH>
                <wp:positionV relativeFrom="paragraph">
                  <wp:posOffset>121285</wp:posOffset>
                </wp:positionV>
                <wp:extent cx="142240" cy="143510"/>
                <wp:effectExtent l="0" t="0" r="10160" b="8890"/>
                <wp:wrapNone/>
                <wp:docPr id="2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43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206.9pt;margin-top:9.55pt;height:11.3pt;width:11.2pt;z-index:251674624;v-text-anchor:middle;mso-width-relative:page;mso-height-relative:page;" fillcolor="#323E4F" filled="t" stroked="f" coordsize="4974795,3320682" o:gfxdata="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Jzs2mbYAAAA&#10;CQEAAA8AAAAAAAAAAQAgAAAAIgAAAGRycy9kb3ducmV2LnhtbFBLAQIUABQAAAAIAIdO4kCZWQO4&#10;yAIAAL0GAAAOAAAAAAAAAAEAIAAAACcBAABkcnMvZTJvRG9jLnhtbFBLBQYAAAAABgAGAFkBAABh&#10;BgAAAAA=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FFC2A5" wp14:editId="4FDB0AEF">
                <wp:simplePos x="0" y="0"/>
                <wp:positionH relativeFrom="column">
                  <wp:posOffset>1723390</wp:posOffset>
                </wp:positionH>
                <wp:positionV relativeFrom="paragraph">
                  <wp:posOffset>97790</wp:posOffset>
                </wp:positionV>
                <wp:extent cx="112395" cy="162560"/>
                <wp:effectExtent l="0" t="0" r="1905" b="8890"/>
                <wp:wrapNone/>
                <wp:docPr id="27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" cy="16256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5634" y="0"/>
                            </a:cxn>
                            <a:cxn ang="0">
                              <a:pos x="65892" y="8624"/>
                            </a:cxn>
                            <a:cxn ang="0">
                              <a:pos x="80255" y="51748"/>
                            </a:cxn>
                            <a:cxn ang="0">
                              <a:pos x="76151" y="63823"/>
                            </a:cxn>
                            <a:cxn ang="0">
                              <a:pos x="51530" y="75897"/>
                            </a:cxn>
                            <a:cxn ang="0">
                              <a:pos x="98720" y="167320"/>
                            </a:cxn>
                            <a:cxn ang="0">
                              <a:pos x="122321" y="154816"/>
                            </a:cxn>
                            <a:cxn ang="0">
                              <a:pos x="137703" y="156970"/>
                            </a:cxn>
                            <a:cxn ang="0">
                              <a:pos x="176686" y="189744"/>
                            </a:cxn>
                            <a:cxn ang="0">
                              <a:pos x="178738" y="201819"/>
                            </a:cxn>
                            <a:cxn ang="0">
                              <a:pos x="156169" y="231143"/>
                            </a:cxn>
                            <a:cxn ang="0">
                              <a:pos x="135651" y="234593"/>
                            </a:cxn>
                            <a:cxn ang="0">
                              <a:pos x="237" y="13799"/>
                            </a:cxn>
                            <a:cxn ang="0">
                              <a:pos x="14599" y="3449"/>
                            </a:cxn>
                            <a:cxn ang="0">
                              <a:pos x="55634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" o:spid="_x0000_s1026" o:spt="100" style="position:absolute;left:0pt;margin-left:135.7pt;margin-top:7.7pt;height:12.8pt;width:8.85pt;z-index:251673600;v-text-anchor:middle;mso-width-relative:page;mso-height-relative:page;" fillcolor="#323E4F" filled="t" stroked="f" coordsize="1978606,3092264" o:gfxdata="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55634,0;65892,8624;80255,51748;76151,63823;51530,75897;98720,167320;122321,154816;137703,156970;176686,189744;178738,201819;156169,231143;135651,234593;237,13799;14599,3449;55634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3F483F" wp14:editId="13C34F10">
                <wp:simplePos x="0" y="0"/>
                <wp:positionH relativeFrom="column">
                  <wp:posOffset>1287145</wp:posOffset>
                </wp:positionH>
                <wp:positionV relativeFrom="paragraph">
                  <wp:posOffset>104775</wp:posOffset>
                </wp:positionV>
                <wp:extent cx="85725" cy="162560"/>
                <wp:effectExtent l="17780" t="0" r="29845" b="8890"/>
                <wp:wrapNone/>
                <wp:docPr id="26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625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定位" o:spid="_x0000_s1026" o:spt="100" style="position:absolute;left:0pt;margin-left:101.35pt;margin-top:8.25pt;height:12.8pt;width:6.75pt;z-index:251672576;v-text-anchor:middle;mso-width-relative:page;mso-height-relative:page;" fillcolor="#323E4F" filled="t" stroked="f" coordsize="559792,955625" o:gfxdata="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BRIT3XW&#10;AAAACQEAAA8AAAAAAAAAAQAgAAAAIgAAAGRycy9kb3ducmV2LnhtbFBLAQIUABQAAAAIAIdO4kCX&#10;2BlAPwMAAIgIAAAOAAAAAAAAAAEAIAAAACUBAABkcnMvZTJvRG9jLnhtbFBLBQYAAAAABgAGAFkB&#10;AADW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BCD8CD" wp14:editId="55D60EF5">
                <wp:simplePos x="0" y="0"/>
                <wp:positionH relativeFrom="column">
                  <wp:posOffset>1332865</wp:posOffset>
                </wp:positionH>
                <wp:positionV relativeFrom="paragraph">
                  <wp:posOffset>46355</wp:posOffset>
                </wp:positionV>
                <wp:extent cx="3702685" cy="345440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2685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4C1ECB" w14:textId="77777777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320" w:hangingChars="200" w:hanging="320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16"/>
                                <w:szCs w:val="16"/>
                              </w:rPr>
                              <w:t xml:space="preserve">北京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16"/>
                                <w:szCs w:val="16"/>
                              </w:rPr>
                              <w:t>17758002126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16"/>
                                <w:szCs w:val="16"/>
                              </w:rPr>
                              <w:t>3200418862@qq.com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46BCD8CD" id="_x0000_t202" coordsize="21600,21600" o:spt="202" path="m,l,21600r21600,l21600,xe">
                <v:stroke joinstyle="miter"/>
                <v:path gradientshapeok="t" o:connecttype="rect"/>
              </v:shapetype>
              <v:shape id="文本框 69" o:spid="_x0000_s1027" type="#_x0000_t202" style="position:absolute;left:0;text-align:left;margin-left:104.95pt;margin-top:3.65pt;width:291.55pt;height:27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" filled="f" stroked="f">
                <v:textbox>
                  <w:txbxContent>
                    <w:p w14:paraId="2B4C1ECB" w14:textId="77777777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320" w:hangingChars="200" w:hanging="320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16"/>
                          <w:szCs w:val="16"/>
                        </w:rPr>
                        <w:t xml:space="preserve">北京     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16"/>
                          <w:szCs w:val="16"/>
                        </w:rPr>
                        <w:t>17758002126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16"/>
                          <w:szCs w:val="16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16"/>
                          <w:szCs w:val="16"/>
                        </w:rPr>
                        <w:t>3200418862@qq.com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08A8B8" wp14:editId="373D5AE9">
                <wp:simplePos x="0" y="0"/>
                <wp:positionH relativeFrom="column">
                  <wp:posOffset>498475</wp:posOffset>
                </wp:positionH>
                <wp:positionV relativeFrom="paragraph">
                  <wp:posOffset>3810</wp:posOffset>
                </wp:positionV>
                <wp:extent cx="5369560" cy="2158365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9560" cy="2158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84AF370" w14:textId="77777777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2"/>
                                <w:szCs w:val="22"/>
                              </w:rPr>
                              <w:t xml:space="preserve">沈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2"/>
                                <w:szCs w:val="22"/>
                              </w:rPr>
                              <w:t>昱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2"/>
                                <w:szCs w:val="22"/>
                              </w:rPr>
                              <w:t xml:space="preserve"> 作</w:t>
                            </w:r>
                          </w:p>
                          <w:p w14:paraId="6E6A0AA4" w14:textId="77777777" w:rsidR="00DB7CF6" w:rsidRDefault="00DB7C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18"/>
                                <w:szCs w:val="13"/>
                              </w:rPr>
                            </w:pPr>
                          </w:p>
                          <w:p w14:paraId="752738A0" w14:textId="77777777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</w:pPr>
                            <w:bookmarkStart w:id="0" w:name="OLE_LINK6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应聘</w:t>
                            </w:r>
                            <w:bookmarkEnd w:id="0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岗位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技术美术实习生（工具方向）</w:t>
                            </w:r>
                          </w:p>
                          <w:p w14:paraId="7CB4467C" w14:textId="77777777" w:rsidR="00DB7CF6" w:rsidRDefault="00DB7C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13"/>
                                <w:szCs w:val="13"/>
                              </w:rPr>
                            </w:pPr>
                          </w:p>
                          <w:p w14:paraId="2B0106B3" w14:textId="77777777" w:rsidR="00DB7CF6" w:rsidRDefault="00DB7C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8A8B8" id="文本框 9" o:spid="_x0000_s1028" type="#_x0000_t202" style="position:absolute;left:0;text-align:left;margin-left:39.25pt;margin-top:.3pt;width:422.8pt;height:169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" filled="f" stroked="f">
                <v:textbox>
                  <w:txbxContent>
                    <w:p w14:paraId="784AF370" w14:textId="77777777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2"/>
                          <w:szCs w:val="22"/>
                        </w:rPr>
                        <w:t xml:space="preserve">沈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2"/>
                          <w:szCs w:val="22"/>
                        </w:rPr>
                        <w:t>昱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2"/>
                          <w:szCs w:val="22"/>
                        </w:rPr>
                        <w:t xml:space="preserve"> 作</w:t>
                      </w:r>
                    </w:p>
                    <w:p w14:paraId="6E6A0AA4" w14:textId="77777777" w:rsidR="00DB7CF6" w:rsidRDefault="00DB7C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18"/>
                          <w:szCs w:val="13"/>
                        </w:rPr>
                      </w:pPr>
                    </w:p>
                    <w:p w14:paraId="752738A0" w14:textId="77777777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</w:pPr>
                      <w:bookmarkStart w:id="1" w:name="OLE_LINK6"/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应聘</w:t>
                      </w:r>
                      <w:bookmarkEnd w:id="1"/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岗位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技术美术实习生（工具方向）</w:t>
                      </w:r>
                    </w:p>
                    <w:p w14:paraId="7CB4467C" w14:textId="77777777" w:rsidR="00DB7CF6" w:rsidRDefault="00DB7C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13"/>
                          <w:szCs w:val="13"/>
                        </w:rPr>
                      </w:pPr>
                    </w:p>
                    <w:p w14:paraId="2B0106B3" w14:textId="77777777" w:rsidR="00DB7CF6" w:rsidRDefault="00DB7C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523B7B0" w14:textId="77777777" w:rsidR="00DB7CF6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D55BBC" wp14:editId="5F2D12E3">
                <wp:simplePos x="0" y="0"/>
                <wp:positionH relativeFrom="column">
                  <wp:posOffset>239395</wp:posOffset>
                </wp:positionH>
                <wp:positionV relativeFrom="paragraph">
                  <wp:posOffset>68580</wp:posOffset>
                </wp:positionV>
                <wp:extent cx="6896100" cy="88074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67040F7" w14:textId="77777777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重庆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工商技术学院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大数据专业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2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7届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>毕业生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55BBC" id="文本框 88" o:spid="_x0000_s1029" type="#_x0000_t202" style="position:absolute;left:0;text-align:left;margin-left:18.85pt;margin-top:5.4pt;width:543pt;height:6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" filled="f" stroked="f">
                <v:textbox style="mso-fit-shape-to-text:t">
                  <w:txbxContent>
                    <w:p w14:paraId="567040F7" w14:textId="77777777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>重庆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工商技术学院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>大数据专业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   2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>7届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毕业生</w:t>
                      </w:r>
                    </w:p>
                  </w:txbxContent>
                </v:textbox>
              </v:shape>
            </w:pict>
          </mc:Fallback>
        </mc:AlternateContent>
      </w:r>
    </w:p>
    <w:p w14:paraId="664A9B26" w14:textId="77777777" w:rsidR="00DB7CF6" w:rsidRDefault="00DB7CF6">
      <w:pPr>
        <w:adjustRightInd w:val="0"/>
        <w:snapToGrid w:val="0"/>
      </w:pPr>
    </w:p>
    <w:p w14:paraId="572EF431" w14:textId="77777777" w:rsidR="00DB7CF6" w:rsidRDefault="00DB7CF6">
      <w:pPr>
        <w:adjustRightInd w:val="0"/>
        <w:snapToGrid w:val="0"/>
      </w:pPr>
    </w:p>
    <w:p w14:paraId="3F5AF183" w14:textId="77777777" w:rsidR="00DB7CF6" w:rsidRDefault="00DB7CF6">
      <w:pPr>
        <w:adjustRightInd w:val="0"/>
        <w:snapToGrid w:val="0"/>
      </w:pPr>
    </w:p>
    <w:p w14:paraId="1EF01625" w14:textId="1FC66077" w:rsidR="00DB7CF6" w:rsidRDefault="00692649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3A7544" wp14:editId="7CF08E54">
                <wp:simplePos x="0" y="0"/>
                <wp:positionH relativeFrom="column">
                  <wp:posOffset>777875</wp:posOffset>
                </wp:positionH>
                <wp:positionV relativeFrom="paragraph">
                  <wp:posOffset>7620</wp:posOffset>
                </wp:positionV>
                <wp:extent cx="1134745" cy="471805"/>
                <wp:effectExtent l="0" t="0" r="0" b="0"/>
                <wp:wrapNone/>
                <wp:docPr id="15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60A9B91F" w14:textId="77777777" w:rsidR="00DB7CF6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F3A7544" id="文本框 557" o:spid="_x0000_s1030" type="#_x0000_t202" style="position:absolute;left:0;text-align:left;margin-left:61.25pt;margin-top:.6pt;width:89.35pt;height:37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" filled="f" stroked="f" strokeweight="1.25pt">
                <v:textbox>
                  <w:txbxContent>
                    <w:p w14:paraId="60A9B91F" w14:textId="77777777" w:rsidR="00DB7CF6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799734" wp14:editId="6CD9DC97">
                <wp:simplePos x="0" y="0"/>
                <wp:positionH relativeFrom="column">
                  <wp:posOffset>445770</wp:posOffset>
                </wp:positionH>
                <wp:positionV relativeFrom="paragraph">
                  <wp:posOffset>92075</wp:posOffset>
                </wp:positionV>
                <wp:extent cx="323850" cy="323850"/>
                <wp:effectExtent l="0" t="0" r="0" b="0"/>
                <wp:wrapNone/>
                <wp:docPr id="1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6E3B413" id="Freeform 177" o:spid="_x0000_s1026" style="position:absolute;margin-left:35.1pt;margin-top:7.25pt;width:25.5pt;height:2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D27295" wp14:editId="11D9D555">
                <wp:simplePos x="0" y="0"/>
                <wp:positionH relativeFrom="column">
                  <wp:posOffset>873125</wp:posOffset>
                </wp:positionH>
                <wp:positionV relativeFrom="paragraph">
                  <wp:posOffset>401955</wp:posOffset>
                </wp:positionV>
                <wp:extent cx="6162675" cy="0"/>
                <wp:effectExtent l="0" t="0" r="0" b="0"/>
                <wp:wrapNone/>
                <wp:docPr id="16" name="自选图形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52CD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558" o:spid="_x0000_s1026" type="#_x0000_t32" style="position:absolute;margin-left:68.75pt;margin-top:31.65pt;width:485.25pt;height:0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" strokecolor="#323e4f" strokeweight="1.25pt"/>
            </w:pict>
          </mc:Fallback>
        </mc:AlternateContent>
      </w:r>
    </w:p>
    <w:p w14:paraId="7B8E3DF6" w14:textId="4651FDC5" w:rsidR="00DB7CF6" w:rsidRDefault="00DB7CF6">
      <w:pPr>
        <w:adjustRightInd w:val="0"/>
        <w:snapToGrid w:val="0"/>
      </w:pPr>
    </w:p>
    <w:p w14:paraId="1AEC133C" w14:textId="77777777" w:rsidR="00DB7CF6" w:rsidRDefault="00DB7CF6">
      <w:pPr>
        <w:adjustRightInd w:val="0"/>
        <w:snapToGrid w:val="0"/>
      </w:pPr>
    </w:p>
    <w:p w14:paraId="6DAAAADA" w14:textId="4201ED37" w:rsidR="00DB7CF6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6C6336" wp14:editId="61E15E01">
                <wp:simplePos x="0" y="0"/>
                <wp:positionH relativeFrom="column">
                  <wp:posOffset>193040</wp:posOffset>
                </wp:positionH>
                <wp:positionV relativeFrom="paragraph">
                  <wp:posOffset>31789</wp:posOffset>
                </wp:positionV>
                <wp:extent cx="6910705" cy="8930640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0705" cy="8930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5D06BEC" w14:textId="172E32A0" w:rsidR="00692649" w:rsidRDefault="00692649" w:rsidP="00692649">
                            <w:pPr>
                              <w:pStyle w:val="ab"/>
                              <w:adjustRightInd w:val="0"/>
                              <w:snapToGrid w:val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bookmarkStart w:id="2" w:name="OLE_LINK7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搜狐畅游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美术设计中心|技术美术实习生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20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6.6~至今</w:t>
                            </w:r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主导Game-</w:t>
                            </w:r>
                            <w:proofErr w:type="spellStart"/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sc</w:t>
                            </w:r>
                            <w:proofErr w:type="spellEnd"/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-skill全链路AI玩法分析工具的落地，大幅降低策划团队的时间成本，提升玩法分析的输出效率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，降低</w:t>
                            </w:r>
                            <w:r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重复截图对分析结果的干扰，整体资源收集环节效率提升60%，对应人力成本减少36.7%。</w:t>
                            </w:r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编写lora训练agent，</w:t>
                            </w:r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完成从</w:t>
                            </w:r>
                            <w:proofErr w:type="spellStart"/>
                            <w:r w:rsidR="00E615B1" w:rsidRPr="00E615B1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LoRA</w:t>
                            </w:r>
                            <w:proofErr w:type="spellEnd"/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训练助手、图片标注</w:t>
                            </w:r>
                            <w:r w:rsidR="00E615B1" w:rsidRPr="00E615B1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Skill</w:t>
                            </w:r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到</w:t>
                            </w:r>
                            <w:proofErr w:type="gramStart"/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图片爬取</w:t>
                            </w:r>
                            <w:proofErr w:type="gramEnd"/>
                            <w:r w:rsidR="00E615B1" w:rsidRPr="00E615B1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Skill</w:t>
                            </w:r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的全流程封装。拼图存储策略直接降低视觉模型token消耗66%。Guide Skill自动生成维护API参考文档，新人上手该项目的效率提升70%，文档检索token消耗量减少62.5%。Generate Planning Skill的识图模型识别准确率超过95%，原本需要数小时的手动截图分析工作被压缩到</w:t>
                            </w:r>
                            <w:proofErr w:type="gramStart"/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分钟级</w:t>
                            </w:r>
                            <w:proofErr w:type="gramEnd"/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完成。最终形成从</w:t>
                            </w:r>
                            <w:proofErr w:type="gramStart"/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截图爬取到</w:t>
                            </w:r>
                            <w:proofErr w:type="gramEnd"/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智能输出结构化策划案的全闭环工作流，游戏策划人均玩法分析的时间成本降低80%，全链路出图+分析整体效率提升90%。自</w:t>
                            </w:r>
                            <w:proofErr w:type="gramStart"/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研</w:t>
                            </w:r>
                            <w:proofErr w:type="spellStart"/>
                            <w:proofErr w:type="gramEnd"/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LoRA</w:t>
                            </w:r>
                            <w:proofErr w:type="spellEnd"/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训练Skill、图片标注Skill并封装为标准化工具模块，将原本全手动的</w:t>
                            </w:r>
                            <w:proofErr w:type="spellStart"/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LoRA</w:t>
                            </w:r>
                            <w:proofErr w:type="spellEnd"/>
                            <w:r w:rsidR="00E615B1" w:rsidRPr="00E615B1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训练流程升级为全自动化Pipeline，彻底降低自定义风格模型的训练门槛。</w:t>
                            </w:r>
                          </w:p>
                          <w:p w14:paraId="13C26E7A" w14:textId="57C9264F" w:rsidR="00DB7CF6" w:rsidRDefault="00000000" w:rsidP="00692649">
                            <w:pPr>
                              <w:pStyle w:val="ab"/>
                              <w:adjustRightInd w:val="0"/>
                              <w:snapToGrid w:val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百度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技术美术实习生| MEG | 特效技术组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12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2026.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核心职责：负责直播软件中AR特效的模型与绑定制作，主导模型导入公司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内部自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引擎的全流程优化，解决模型兼容性、面数冗余、渲染异常等关键问题，确保资产在引擎中视觉效果无损且运行性能达标，完善美术生产管线闭环。工具开发与AI提效：主导制定模型交付标准与辅助检查流程，统一资产要求，推动模型规范统一，绑定流程效率提升83%，模型规范相关流程效率提升60%，返工率降低30%。知识沉淀与团队赋能：在部门知识库撰写《游戏模型规范手册》与《绑定脚本使用指南》，沉淀可复用工具说明与最佳实践，降低新人上手成本，提升团队整体交付质量。</w:t>
                            </w:r>
                          </w:p>
                          <w:p w14:paraId="2514F5D8" w14:textId="77777777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九果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麦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3D手绘模型实习生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 xml:space="preserve"> | 角色资产开发</w:t>
                            </w:r>
                            <w:bookmarkStart w:id="3" w:name="OLE_LINK3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 xml:space="preserve"> | </w:t>
                            </w:r>
                            <w:bookmarkEnd w:id="3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>Unity卡通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>二次元手游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2026.11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核心贡献：参与Unity卡通二次元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风格手游全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流程角色资产开发，独立负责多个高品质角色及兽类模型的制作与设计（包括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高模/低模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建模、UV拆分、手绘贴图绘制），涵盖从原画还原到引擎落地的完整闭环。</w:t>
                            </w:r>
                          </w:p>
                          <w:p w14:paraId="302829CD" w14:textId="77777777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跨职能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协作：与角色原画师、美术组长建立高频评审-快速迭代机制，通过多轮精确反馈确保设计意图零偏差传递，模型在还原原画风格的同时100%符合项目技术规范（面数、纹理尺寸、骨骼结构等）。</w:t>
                            </w:r>
                          </w:p>
                          <w:p w14:paraId="74B3CD73" w14:textId="5ACF7BFD" w:rsidR="00DB7CF6" w:rsidRDefault="00000000" w:rsidP="00692649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效率与成本优化：通过引入自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/定制化AI辅助建模与减面工具，优化模型拓扑与面数分布，平均每个模型降低约4万面（在保证视觉质量前提下），大幅降低渲染开销；同时推动角色资产制作流程标准化，资产平均制作周期缩短20%，团队用人成本降低13%（相当于释放约1.5人/月的人力投入用于更高价值工作）。</w:t>
                            </w:r>
                          </w:p>
                          <w:p w14:paraId="48C6B8F1" w14:textId="77777777" w:rsidR="00692649" w:rsidRDefault="00692649" w:rsidP="00692649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 w14:paraId="3CE6D663" w14:textId="77777777" w:rsidR="00692649" w:rsidRDefault="00692649" w:rsidP="00692649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 w14:paraId="7DD6FE78" w14:textId="77777777" w:rsidR="00692649" w:rsidRDefault="00692649" w:rsidP="00692649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 w14:paraId="30DDBAD3" w14:textId="77777777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Game-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sc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-skill（用于AI玩法分析）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2026.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7.3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– 2026.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7.8</w:t>
                            </w:r>
                          </w:p>
                          <w:p w14:paraId="455508D8" w14:textId="77777777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>技术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 xml:space="preserve">：Python 3 + requests + Pillow +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>imagehash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 xml:space="preserve"> + SQLite +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>GraphQL</w:t>
                            </w:r>
                            <w:proofErr w:type="spellEnd"/>
                          </w:p>
                          <w:bookmarkStart w:id="4" w:name="OLE_LINK8"/>
                          <w:p w14:paraId="6A41184A" w14:textId="77777777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instrText xml:space="preserve"> HYPERLINK "https://github.com/LavaTap/Lightbulb-AI/" </w:instrTex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fldChar w:fldCharType="separate"/>
                            </w:r>
                            <w:r>
                              <w:rPr>
                                <w:rStyle w:val="ae"/>
                                <w:rFonts w:ascii="微软雅黑" w:eastAsia="微软雅黑" w:hAnsi="微软雅黑" w:hint="eastAsia"/>
                                <w:b/>
                                <w:kern w:val="24"/>
                                <w:sz w:val="21"/>
                              </w:rPr>
                              <w:t>https://www.xiaohongshu.com/discovery/item/6a548ee500000000060203e1?source=webshare&amp;xhsshare=pc_web&amp;xsec_token=ABG3kqMzVFQNELn6hHv5XLK5olVctKl1lhqO5XUQxp9Mc=&amp;xsec_source=pc_share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fldChar w:fldCharType="end"/>
                            </w:r>
                          </w:p>
                          <w:bookmarkEnd w:id="4"/>
                          <w:p w14:paraId="5E4DB635" w14:textId="7522C51C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多维度游戏截图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智能爬取引擎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反编译截图网站API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 xml:space="preserve">（12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 xml:space="preserve"> REST/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GraphQL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 xml:space="preserve"> 接口），支持按风格（欧美/二次元/国风/日韩等）场景、游戏类型等多维度交叉筛选；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使用图片去重算法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基于感知哈希（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phash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）对比，相</w:t>
                            </w:r>
                            <w:bookmarkEnd w:id="2"/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C6336" id="矩形 25" o:spid="_x0000_s1031" style="position:absolute;left:0;text-align:left;margin-left:15.2pt;margin-top:2.5pt;width:544.15pt;height:70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" filled="f" stroked="f">
                <v:textbox>
                  <w:txbxContent>
                    <w:p w14:paraId="75D06BEC" w14:textId="172E32A0" w:rsidR="00692649" w:rsidRDefault="00692649" w:rsidP="00692649">
                      <w:pPr>
                        <w:pStyle w:val="ab"/>
                        <w:adjustRightInd w:val="0"/>
                        <w:snapToGrid w:val="0"/>
                        <w:ind w:leftChars="200" w:left="42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bookmarkStart w:id="5" w:name="OLE_LINK7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搜狐畅游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美术设计中心|技术美术实习生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20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6.6~至今</w:t>
                      </w:r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主导Game-</w:t>
                      </w:r>
                      <w:proofErr w:type="spellStart"/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sc</w:t>
                      </w:r>
                      <w:proofErr w:type="spellEnd"/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-skill全链路AI玩法分析工具的落地，大幅降低策划团队的时间成本，提升玩法分析的输出效率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，降低</w:t>
                      </w:r>
                      <w:r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重复截图对分析结果的干扰，整体资源收集环节效率提升60%，对应人力成本减少36.7%。</w:t>
                      </w:r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。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编写lora训练agent，</w:t>
                      </w:r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完成从</w:t>
                      </w:r>
                      <w:proofErr w:type="spellStart"/>
                      <w:r w:rsidR="00E615B1" w:rsidRPr="00E615B1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  <w:t>LoRA</w:t>
                      </w:r>
                      <w:proofErr w:type="spellEnd"/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训练助手、图片标注</w:t>
                      </w:r>
                      <w:r w:rsidR="00E615B1" w:rsidRPr="00E615B1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  <w:t>Skill</w:t>
                      </w:r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到</w:t>
                      </w:r>
                      <w:proofErr w:type="gramStart"/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图片爬取</w:t>
                      </w:r>
                      <w:proofErr w:type="gramEnd"/>
                      <w:r w:rsidR="00E615B1" w:rsidRPr="00E615B1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  <w:t>Skill</w:t>
                      </w:r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的全流程封装。拼图存储策略直接降低视觉模型token消耗66%。Guide Skill自动生成维护API参考文档，新人上手该项目的效率提升70%，文档检索token消耗量减少62.5%。Generate Planning Skill的识图模型识别准确率超过95%，原本需要数小时的手动截图分析工作被压缩到</w:t>
                      </w:r>
                      <w:proofErr w:type="gramStart"/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分钟级</w:t>
                      </w:r>
                      <w:proofErr w:type="gramEnd"/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完成。最终形成从</w:t>
                      </w:r>
                      <w:proofErr w:type="gramStart"/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截图爬取到</w:t>
                      </w:r>
                      <w:proofErr w:type="gramEnd"/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智能输出结构化策划案的全闭环工作流，游戏策划人均玩法分析的时间成本降低80%，全链路出图+分析整体效率提升90%。自</w:t>
                      </w:r>
                      <w:proofErr w:type="gramStart"/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研</w:t>
                      </w:r>
                      <w:proofErr w:type="spellStart"/>
                      <w:proofErr w:type="gramEnd"/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LoRA</w:t>
                      </w:r>
                      <w:proofErr w:type="spellEnd"/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训练Skill、图片标注Skill并封装为标准化工具模块，将原本全手动的</w:t>
                      </w:r>
                      <w:proofErr w:type="spellStart"/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LoRA</w:t>
                      </w:r>
                      <w:proofErr w:type="spellEnd"/>
                      <w:r w:rsidR="00E615B1" w:rsidRPr="00E615B1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训练流程升级为全自动化Pipeline，彻底降低自定义风格模型的训练门槛。</w:t>
                      </w:r>
                    </w:p>
                    <w:p w14:paraId="13C26E7A" w14:textId="57C9264F" w:rsidR="00DB7CF6" w:rsidRDefault="00000000" w:rsidP="00692649">
                      <w:pPr>
                        <w:pStyle w:val="ab"/>
                        <w:adjustRightInd w:val="0"/>
                        <w:snapToGrid w:val="0"/>
                        <w:ind w:leftChars="200" w:left="42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百度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技术美术实习生| MEG | 特效技术组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25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12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2026.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0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  <w:t>核心职责：负责直播软件中AR特效的模型与绑定制作，主导模型导入公司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内部自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研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  <w:t>引擎的全流程优化，解决模型兼容性、面数冗余、渲染异常等关键问题，确保资产在引擎中视觉效果无损且运行性能达标，完善美术生产管线闭环。工具开发与AI提效：主导制定模型交付标准与辅助检查流程，统一资产要求，推动模型规范统一，绑定流程效率提升83%，模型规范相关流程效率提升60%，返工率降低30%。知识沉淀与团队赋能：在部门知识库撰写《游戏模型规范手册》与《绑定脚本使用指南》，沉淀可复用工具说明与最佳实践，降低新人上手成本，提升团队整体交付质量。</w:t>
                      </w:r>
                    </w:p>
                    <w:p w14:paraId="2514F5D8" w14:textId="77777777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Chars="200" w:left="42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九果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一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麦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3D手绘模型实习生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 xml:space="preserve"> | 角色资产开发</w:t>
                      </w:r>
                      <w:bookmarkStart w:id="6" w:name="OLE_LINK3"/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 xml:space="preserve"> | </w:t>
                      </w:r>
                      <w:bookmarkEnd w:id="6"/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>Unity卡通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>二次元手游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25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9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2026.11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核心贡献：参与Unity卡通二次元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风格手游全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流程角色资产开发，独立负责多个高品质角色及兽类模型的制作与设计（包括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高模/低模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建模、UV拆分、手绘贴图绘制），涵盖从原画还原到引擎落地的完整闭环。</w:t>
                      </w:r>
                    </w:p>
                    <w:p w14:paraId="302829CD" w14:textId="77777777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Chars="200" w:left="42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跨职能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协作：与角色原画师、美术组长建立高频评审-快速迭代机制，通过多轮精确反馈确保设计意图零偏差传递，模型在还原原画风格的同时100%符合项目技术规范（面数、纹理尺寸、骨骼结构等）。</w:t>
                      </w:r>
                    </w:p>
                    <w:p w14:paraId="74B3CD73" w14:textId="5ACF7BFD" w:rsidR="00DB7CF6" w:rsidRDefault="00000000" w:rsidP="00692649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Chars="200" w:left="42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效率与成本优化：通过引入自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研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/定制化AI辅助建模与减面工具，优化模型拓扑与面数分布，平均每个模型降低约4万面（在保证视觉质量前提下），大幅降低渲染开销；同时推动角色资产制作流程标准化，资产平均制作周期缩短20%，团队用人成本降低13%（相当于释放约1.5人/月的人力投入用于更高价值工作）。</w:t>
                      </w:r>
                    </w:p>
                    <w:p w14:paraId="48C6B8F1" w14:textId="77777777" w:rsidR="00692649" w:rsidRDefault="00692649" w:rsidP="00692649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Chars="200" w:left="42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 w14:paraId="3CE6D663" w14:textId="77777777" w:rsidR="00692649" w:rsidRDefault="00692649" w:rsidP="00692649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Chars="200" w:left="42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 w14:paraId="7DD6FE78" w14:textId="77777777" w:rsidR="00692649" w:rsidRDefault="00692649" w:rsidP="00692649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Chars="200" w:left="42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 w14:paraId="30DDBAD3" w14:textId="77777777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Game-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sc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-skill（用于AI玩法分析）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2026.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7.3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– 2026.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7.8</w:t>
                      </w:r>
                    </w:p>
                    <w:p w14:paraId="455508D8" w14:textId="77777777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firstLineChars="200" w:firstLine="420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>技术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>栈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 xml:space="preserve">：Python 3 + requests + Pillow + 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>imagehash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 xml:space="preserve"> + SQLite + 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>GraphQL</w:t>
                      </w:r>
                      <w:proofErr w:type="spellEnd"/>
                    </w:p>
                    <w:bookmarkStart w:id="7" w:name="OLE_LINK8"/>
                    <w:p w14:paraId="6A41184A" w14:textId="77777777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Chars="200" w:left="420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instrText xml:space="preserve"> HYPERLINK "https://github.com/LavaTap/Lightbulb-AI/" </w:instrTex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fldChar w:fldCharType="separate"/>
                      </w:r>
                      <w:r>
                        <w:rPr>
                          <w:rStyle w:val="ae"/>
                          <w:rFonts w:ascii="微软雅黑" w:eastAsia="微软雅黑" w:hAnsi="微软雅黑" w:hint="eastAsia"/>
                          <w:b/>
                          <w:kern w:val="24"/>
                          <w:sz w:val="21"/>
                        </w:rPr>
                        <w:t>https://www.xiaohongshu.com/discovery/item/6a548ee500000000060203e1?source=webshare&amp;xhsshare=pc_web&amp;xsec_token=ABG3kqMzVFQNELn6hHv5XLK5olVctKl1lhqO5XUQxp9Mc=&amp;xsec_source=pc_share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fldChar w:fldCharType="end"/>
                      </w:r>
                    </w:p>
                    <w:bookmarkEnd w:id="7"/>
                    <w:p w14:paraId="5E4DB635" w14:textId="7522C51C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Chars="200" w:left="420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1"/>
                          <w:szCs w:val="21"/>
                        </w:rPr>
                        <w:t>多维度游戏截图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1"/>
                          <w:szCs w:val="21"/>
                        </w:rPr>
                        <w:t>智能爬取引擎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1"/>
                          <w:szCs w:val="21"/>
                        </w:rPr>
                        <w:t>反编译截图网站API</w:t>
                      </w:r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 xml:space="preserve">（12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个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 xml:space="preserve"> REST/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GraphQL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 xml:space="preserve"> 接口），支持按风格（欧美/二次元/国风/日韩等）场景、游戏类型等多维度交叉筛选；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1"/>
                          <w:szCs w:val="21"/>
                        </w:rPr>
                        <w:t>使用图片去重算法</w:t>
                      </w:r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基于感知哈希（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phash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）对比，相</w:t>
                      </w:r>
                      <w:bookmarkEnd w:id="5"/>
                    </w:p>
                  </w:txbxContent>
                </v:textbox>
              </v:rect>
            </w:pict>
          </mc:Fallback>
        </mc:AlternateContent>
      </w:r>
    </w:p>
    <w:p w14:paraId="47696707" w14:textId="77777777" w:rsidR="00DB7CF6" w:rsidRDefault="00DB7CF6">
      <w:pPr>
        <w:adjustRightInd w:val="0"/>
        <w:snapToGrid w:val="0"/>
      </w:pPr>
    </w:p>
    <w:p w14:paraId="31A25EDF" w14:textId="77777777" w:rsidR="00DB7CF6" w:rsidRDefault="00DB7CF6">
      <w:pPr>
        <w:tabs>
          <w:tab w:val="left" w:pos="1300"/>
        </w:tabs>
        <w:adjustRightInd w:val="0"/>
        <w:snapToGrid w:val="0"/>
      </w:pPr>
    </w:p>
    <w:p w14:paraId="3D1E56FF" w14:textId="77777777" w:rsidR="00DB7CF6" w:rsidRDefault="00DB7CF6">
      <w:pPr>
        <w:tabs>
          <w:tab w:val="left" w:pos="1340"/>
        </w:tabs>
        <w:adjustRightInd w:val="0"/>
        <w:snapToGrid w:val="0"/>
      </w:pPr>
    </w:p>
    <w:p w14:paraId="4FFC4123" w14:textId="77777777" w:rsidR="00DB7CF6" w:rsidRDefault="00DB7CF6">
      <w:pPr>
        <w:adjustRightInd w:val="0"/>
        <w:snapToGrid w:val="0"/>
      </w:pPr>
    </w:p>
    <w:p w14:paraId="1B5BC704" w14:textId="77777777" w:rsidR="00DB7CF6" w:rsidRDefault="00000000">
      <w:pPr>
        <w:tabs>
          <w:tab w:val="left" w:pos="7460"/>
        </w:tabs>
        <w:adjustRightInd w:val="0"/>
        <w:snapToGrid w:val="0"/>
      </w:pPr>
      <w:r>
        <w:tab/>
      </w:r>
    </w:p>
    <w:p w14:paraId="2AEE9C20" w14:textId="77777777" w:rsidR="00DB7CF6" w:rsidRDefault="00DB7CF6">
      <w:pPr>
        <w:adjustRightInd w:val="0"/>
        <w:snapToGrid w:val="0"/>
      </w:pPr>
    </w:p>
    <w:p w14:paraId="1EE84FE5" w14:textId="77777777" w:rsidR="00DB7CF6" w:rsidRDefault="00DB7CF6">
      <w:pPr>
        <w:adjustRightInd w:val="0"/>
        <w:snapToGrid w:val="0"/>
      </w:pPr>
    </w:p>
    <w:p w14:paraId="514DB69E" w14:textId="77777777" w:rsidR="00DB7CF6" w:rsidRDefault="00DB7CF6">
      <w:pPr>
        <w:adjustRightInd w:val="0"/>
        <w:snapToGrid w:val="0"/>
      </w:pPr>
    </w:p>
    <w:p w14:paraId="2D63AE9B" w14:textId="77777777" w:rsidR="00DB7CF6" w:rsidRDefault="00DB7CF6">
      <w:pPr>
        <w:adjustRightInd w:val="0"/>
        <w:snapToGrid w:val="0"/>
      </w:pPr>
    </w:p>
    <w:p w14:paraId="642E36AA" w14:textId="77777777" w:rsidR="00DB7CF6" w:rsidRDefault="00DB7CF6">
      <w:pPr>
        <w:adjustRightInd w:val="0"/>
        <w:snapToGrid w:val="0"/>
      </w:pPr>
    </w:p>
    <w:p w14:paraId="5BF4071A" w14:textId="77777777" w:rsidR="00DB7CF6" w:rsidRDefault="00DB7CF6">
      <w:pPr>
        <w:adjustRightInd w:val="0"/>
        <w:snapToGrid w:val="0"/>
      </w:pPr>
    </w:p>
    <w:p w14:paraId="3BC14723" w14:textId="77777777" w:rsidR="00DB7CF6" w:rsidRDefault="00DB7CF6">
      <w:pPr>
        <w:adjustRightInd w:val="0"/>
        <w:snapToGrid w:val="0"/>
      </w:pPr>
    </w:p>
    <w:p w14:paraId="00D2E9A1" w14:textId="77777777" w:rsidR="00DB7CF6" w:rsidRDefault="00DB7CF6">
      <w:pPr>
        <w:adjustRightInd w:val="0"/>
        <w:snapToGrid w:val="0"/>
      </w:pPr>
    </w:p>
    <w:p w14:paraId="365965C9" w14:textId="77777777" w:rsidR="00DB7CF6" w:rsidRDefault="00DB7CF6">
      <w:pPr>
        <w:adjustRightInd w:val="0"/>
        <w:snapToGrid w:val="0"/>
      </w:pPr>
    </w:p>
    <w:p w14:paraId="1EA28E83" w14:textId="77777777" w:rsidR="00DB7CF6" w:rsidRDefault="00DB7CF6">
      <w:pPr>
        <w:adjustRightInd w:val="0"/>
        <w:snapToGrid w:val="0"/>
      </w:pPr>
    </w:p>
    <w:p w14:paraId="5D420943" w14:textId="77777777" w:rsidR="00DB7CF6" w:rsidRDefault="00DB7CF6">
      <w:pPr>
        <w:adjustRightInd w:val="0"/>
        <w:snapToGrid w:val="0"/>
      </w:pPr>
    </w:p>
    <w:p w14:paraId="496A28BB" w14:textId="77777777" w:rsidR="00DB7CF6" w:rsidRDefault="00DB7CF6">
      <w:pPr>
        <w:adjustRightInd w:val="0"/>
        <w:snapToGrid w:val="0"/>
      </w:pPr>
    </w:p>
    <w:p w14:paraId="08A95C2A" w14:textId="77777777" w:rsidR="00DB7CF6" w:rsidRDefault="00DB7CF6">
      <w:pPr>
        <w:adjustRightInd w:val="0"/>
        <w:snapToGrid w:val="0"/>
      </w:pPr>
    </w:p>
    <w:p w14:paraId="64415CA5" w14:textId="77777777" w:rsidR="00DB7CF6" w:rsidRDefault="00DB7CF6">
      <w:pPr>
        <w:adjustRightInd w:val="0"/>
        <w:snapToGrid w:val="0"/>
      </w:pPr>
    </w:p>
    <w:p w14:paraId="3A8C1848" w14:textId="77777777" w:rsidR="00DB7CF6" w:rsidRDefault="00DB7CF6">
      <w:pPr>
        <w:adjustRightInd w:val="0"/>
        <w:snapToGrid w:val="0"/>
      </w:pPr>
    </w:p>
    <w:p w14:paraId="2B8C630A" w14:textId="77777777" w:rsidR="00DB7CF6" w:rsidRDefault="00DB7CF6">
      <w:pPr>
        <w:adjustRightInd w:val="0"/>
        <w:snapToGrid w:val="0"/>
      </w:pPr>
    </w:p>
    <w:p w14:paraId="43C04B27" w14:textId="77777777" w:rsidR="00DB7CF6" w:rsidRDefault="00DB7CF6">
      <w:pPr>
        <w:adjustRightInd w:val="0"/>
        <w:snapToGrid w:val="0"/>
      </w:pPr>
    </w:p>
    <w:p w14:paraId="430FECD0" w14:textId="77777777" w:rsidR="00DB7CF6" w:rsidRDefault="00DB7CF6">
      <w:pPr>
        <w:adjustRightInd w:val="0"/>
        <w:snapToGrid w:val="0"/>
      </w:pPr>
    </w:p>
    <w:p w14:paraId="54FCB2A4" w14:textId="77777777" w:rsidR="00DB7CF6" w:rsidRDefault="00DB7CF6">
      <w:pPr>
        <w:adjustRightInd w:val="0"/>
        <w:snapToGrid w:val="0"/>
      </w:pPr>
    </w:p>
    <w:p w14:paraId="7D5E1790" w14:textId="77777777" w:rsidR="00DB7CF6" w:rsidRDefault="00DB7CF6">
      <w:pPr>
        <w:adjustRightInd w:val="0"/>
        <w:snapToGrid w:val="0"/>
      </w:pPr>
    </w:p>
    <w:p w14:paraId="1DBAF549" w14:textId="77777777" w:rsidR="00DB7CF6" w:rsidRDefault="00DB7CF6">
      <w:pPr>
        <w:adjustRightInd w:val="0"/>
        <w:snapToGrid w:val="0"/>
      </w:pPr>
    </w:p>
    <w:p w14:paraId="2860C2AB" w14:textId="77777777" w:rsidR="00DB7CF6" w:rsidRDefault="00DB7CF6">
      <w:pPr>
        <w:adjustRightInd w:val="0"/>
        <w:snapToGrid w:val="0"/>
      </w:pPr>
    </w:p>
    <w:p w14:paraId="2318E919" w14:textId="77777777" w:rsidR="00DB7CF6" w:rsidRDefault="00DB7CF6">
      <w:pPr>
        <w:adjustRightInd w:val="0"/>
        <w:snapToGrid w:val="0"/>
      </w:pPr>
    </w:p>
    <w:p w14:paraId="0DB328CB" w14:textId="77777777" w:rsidR="00DB7CF6" w:rsidRDefault="00DB7CF6">
      <w:pPr>
        <w:adjustRightInd w:val="0"/>
        <w:snapToGrid w:val="0"/>
      </w:pPr>
    </w:p>
    <w:p w14:paraId="2D30BCE1" w14:textId="77777777" w:rsidR="00DB7CF6" w:rsidRDefault="00DB7CF6">
      <w:pPr>
        <w:adjustRightInd w:val="0"/>
        <w:snapToGrid w:val="0"/>
      </w:pPr>
    </w:p>
    <w:p w14:paraId="41CAC201" w14:textId="77777777" w:rsidR="00DB7CF6" w:rsidRDefault="00DB7CF6">
      <w:pPr>
        <w:adjustRightInd w:val="0"/>
        <w:snapToGrid w:val="0"/>
      </w:pPr>
    </w:p>
    <w:p w14:paraId="1A817808" w14:textId="77777777" w:rsidR="00DB7CF6" w:rsidRDefault="00DB7CF6">
      <w:pPr>
        <w:adjustRightInd w:val="0"/>
        <w:snapToGrid w:val="0"/>
      </w:pPr>
    </w:p>
    <w:p w14:paraId="73E6924F" w14:textId="77777777" w:rsidR="00DB7CF6" w:rsidRDefault="00DB7CF6">
      <w:pPr>
        <w:adjustRightInd w:val="0"/>
        <w:snapToGrid w:val="0"/>
      </w:pPr>
    </w:p>
    <w:p w14:paraId="6F87E4DF" w14:textId="77777777" w:rsidR="00DB7CF6" w:rsidRDefault="00DB7CF6">
      <w:pPr>
        <w:adjustRightInd w:val="0"/>
        <w:snapToGrid w:val="0"/>
      </w:pPr>
    </w:p>
    <w:p w14:paraId="4B6428BC" w14:textId="77777777" w:rsidR="00DB7CF6" w:rsidRDefault="00DB7CF6">
      <w:pPr>
        <w:adjustRightInd w:val="0"/>
        <w:snapToGrid w:val="0"/>
      </w:pPr>
    </w:p>
    <w:p w14:paraId="5C7B9986" w14:textId="77777777" w:rsidR="00DB7CF6" w:rsidRDefault="00DB7CF6">
      <w:pPr>
        <w:adjustRightInd w:val="0"/>
        <w:snapToGrid w:val="0"/>
      </w:pPr>
    </w:p>
    <w:p w14:paraId="0CBD92BC" w14:textId="77777777" w:rsidR="00DB7CF6" w:rsidRDefault="00DB7CF6">
      <w:pPr>
        <w:adjustRightInd w:val="0"/>
        <w:snapToGrid w:val="0"/>
      </w:pPr>
    </w:p>
    <w:p w14:paraId="5FB2DCBC" w14:textId="77777777" w:rsidR="00DB7CF6" w:rsidRDefault="00DB7CF6">
      <w:pPr>
        <w:adjustRightInd w:val="0"/>
        <w:snapToGrid w:val="0"/>
      </w:pPr>
    </w:p>
    <w:p w14:paraId="6BCAF91A" w14:textId="77777777" w:rsidR="00DB7CF6" w:rsidRDefault="00DB7CF6">
      <w:pPr>
        <w:adjustRightInd w:val="0"/>
        <w:snapToGrid w:val="0"/>
      </w:pPr>
    </w:p>
    <w:p w14:paraId="64C34E5C" w14:textId="0BCBB699" w:rsidR="00DB7CF6" w:rsidRDefault="00692649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AD7894" wp14:editId="5B9BC7C9">
                <wp:simplePos x="0" y="0"/>
                <wp:positionH relativeFrom="column">
                  <wp:posOffset>787128</wp:posOffset>
                </wp:positionH>
                <wp:positionV relativeFrom="paragraph">
                  <wp:posOffset>98101</wp:posOffset>
                </wp:positionV>
                <wp:extent cx="1134745" cy="471805"/>
                <wp:effectExtent l="0" t="0" r="0" b="0"/>
                <wp:wrapNone/>
                <wp:docPr id="18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3EE80F73" w14:textId="77777777" w:rsidR="00DB7CF6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  <w:t>个人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项目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5AD7894" id="文本框 561" o:spid="_x0000_s1032" type="#_x0000_t202" style="position:absolute;left:0;text-align:left;margin-left:62pt;margin-top:7.7pt;width:89.35pt;height:37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" filled="f" stroked="f" strokeweight="1.25pt">
                <v:textbox>
                  <w:txbxContent>
                    <w:p w14:paraId="3EE80F73" w14:textId="77777777" w:rsidR="00DB7CF6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  <w:t>个人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项目</w:t>
                      </w:r>
                    </w:p>
                  </w:txbxContent>
                </v:textbox>
              </v:shape>
            </w:pict>
          </mc:Fallback>
        </mc:AlternateContent>
      </w:r>
    </w:p>
    <w:p w14:paraId="33A1F943" w14:textId="3C0D7FC3" w:rsidR="00DB7CF6" w:rsidRDefault="00692649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E3ACC7" wp14:editId="471B4F52">
                <wp:simplePos x="0" y="0"/>
                <wp:positionH relativeFrom="column">
                  <wp:posOffset>455023</wp:posOffset>
                </wp:positionH>
                <wp:positionV relativeFrom="paragraph">
                  <wp:posOffset>28886</wp:posOffset>
                </wp:positionV>
                <wp:extent cx="323850" cy="323850"/>
                <wp:effectExtent l="0" t="0" r="0" b="0"/>
                <wp:wrapNone/>
                <wp:docPr id="17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43EAD41" id="Freeform 177" o:spid="_x0000_s1026" style="position:absolute;margin-left:35.85pt;margin-top:2.25pt;width:25.5pt;height:2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</w:p>
    <w:p w14:paraId="67E45102" w14:textId="5B6380C5" w:rsidR="00DB7CF6" w:rsidRDefault="00DB7CF6">
      <w:pPr>
        <w:adjustRightInd w:val="0"/>
        <w:snapToGrid w:val="0"/>
      </w:pPr>
    </w:p>
    <w:p w14:paraId="3D04B97B" w14:textId="6CEB202C" w:rsidR="00DB7CF6" w:rsidRDefault="00692649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86C53A" wp14:editId="6D69E2C0">
                <wp:simplePos x="0" y="0"/>
                <wp:positionH relativeFrom="column">
                  <wp:posOffset>882378</wp:posOffset>
                </wp:positionH>
                <wp:positionV relativeFrom="paragraph">
                  <wp:posOffset>32061</wp:posOffset>
                </wp:positionV>
                <wp:extent cx="6162675" cy="0"/>
                <wp:effectExtent l="0" t="0" r="0" b="0"/>
                <wp:wrapNone/>
                <wp:docPr id="19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C0B190" id="自选图形 562" o:spid="_x0000_s1026" type="#_x0000_t32" style="position:absolute;margin-left:69.5pt;margin-top:2.5pt;width:485.25pt;height:0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" strokecolor="#323e4f" strokeweight="1.25pt"/>
            </w:pict>
          </mc:Fallback>
        </mc:AlternateContent>
      </w:r>
    </w:p>
    <w:p w14:paraId="794C71E8" w14:textId="750C433C" w:rsidR="00DB7CF6" w:rsidRDefault="00DB7CF6">
      <w:pPr>
        <w:adjustRightInd w:val="0"/>
        <w:snapToGrid w:val="0"/>
      </w:pPr>
    </w:p>
    <w:p w14:paraId="04BAC367" w14:textId="77777777" w:rsidR="00DB7CF6" w:rsidRDefault="00DB7CF6">
      <w:pPr>
        <w:adjustRightInd w:val="0"/>
        <w:snapToGrid w:val="0"/>
      </w:pPr>
    </w:p>
    <w:p w14:paraId="0BE6EC1C" w14:textId="77777777" w:rsidR="00DB7CF6" w:rsidRDefault="00DB7CF6">
      <w:pPr>
        <w:adjustRightInd w:val="0"/>
        <w:snapToGrid w:val="0"/>
      </w:pPr>
    </w:p>
    <w:p w14:paraId="34FCAFA9" w14:textId="77777777" w:rsidR="00DB7CF6" w:rsidRDefault="00DB7CF6">
      <w:pPr>
        <w:adjustRightInd w:val="0"/>
        <w:snapToGrid w:val="0"/>
      </w:pPr>
    </w:p>
    <w:p w14:paraId="5CEBB6CB" w14:textId="77777777" w:rsidR="00DB7CF6" w:rsidRDefault="00DB7CF6">
      <w:pPr>
        <w:adjustRightInd w:val="0"/>
        <w:snapToGrid w:val="0"/>
      </w:pPr>
    </w:p>
    <w:p w14:paraId="59D05FC3" w14:textId="77777777" w:rsidR="00DB7CF6" w:rsidRDefault="00DB7CF6">
      <w:pPr>
        <w:adjustRightInd w:val="0"/>
        <w:snapToGrid w:val="0"/>
      </w:pPr>
    </w:p>
    <w:p w14:paraId="29F6A9C3" w14:textId="77777777" w:rsidR="00DB7CF6" w:rsidRDefault="00DB7CF6">
      <w:pPr>
        <w:adjustRightInd w:val="0"/>
        <w:snapToGrid w:val="0"/>
      </w:pPr>
    </w:p>
    <w:p w14:paraId="76DB6338" w14:textId="77777777" w:rsidR="00DB7CF6" w:rsidRDefault="00DB7CF6">
      <w:pPr>
        <w:adjustRightInd w:val="0"/>
        <w:snapToGrid w:val="0"/>
      </w:pPr>
    </w:p>
    <w:p w14:paraId="597A6330" w14:textId="77777777" w:rsidR="00DB7CF6" w:rsidRDefault="00DB7CF6">
      <w:pPr>
        <w:adjustRightInd w:val="0"/>
        <w:snapToGrid w:val="0"/>
      </w:pPr>
    </w:p>
    <w:p w14:paraId="473C0E6A" w14:textId="77777777" w:rsidR="00DB7CF6" w:rsidRDefault="00DB7CF6">
      <w:pPr>
        <w:adjustRightInd w:val="0"/>
        <w:snapToGrid w:val="0"/>
      </w:pPr>
    </w:p>
    <w:p w14:paraId="6601DA83" w14:textId="77777777" w:rsidR="00DB7CF6" w:rsidRDefault="00DB7CF6">
      <w:pPr>
        <w:adjustRightInd w:val="0"/>
        <w:snapToGrid w:val="0"/>
      </w:pPr>
    </w:p>
    <w:p w14:paraId="7028C3E8" w14:textId="77777777" w:rsidR="00DB7CF6" w:rsidRDefault="00DB7CF6">
      <w:pPr>
        <w:adjustRightInd w:val="0"/>
        <w:snapToGrid w:val="0"/>
      </w:pPr>
    </w:p>
    <w:p w14:paraId="66F07FD5" w14:textId="77777777" w:rsidR="00DB7CF6" w:rsidRDefault="00DB7CF6">
      <w:pPr>
        <w:adjustRightInd w:val="0"/>
        <w:snapToGrid w:val="0"/>
      </w:pPr>
    </w:p>
    <w:p w14:paraId="33650597" w14:textId="77777777" w:rsidR="00DB7CF6" w:rsidRDefault="00DB7CF6">
      <w:pPr>
        <w:adjustRightInd w:val="0"/>
        <w:snapToGrid w:val="0"/>
      </w:pPr>
    </w:p>
    <w:p w14:paraId="45944B52" w14:textId="77777777" w:rsidR="00DB7CF6" w:rsidRDefault="00DB7CF6">
      <w:pPr>
        <w:adjustRightInd w:val="0"/>
        <w:snapToGrid w:val="0"/>
      </w:pPr>
    </w:p>
    <w:p w14:paraId="651A5DFB" w14:textId="77777777" w:rsidR="00DB7CF6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81D0B0" wp14:editId="322FF16A">
                <wp:simplePos x="0" y="0"/>
                <wp:positionH relativeFrom="column">
                  <wp:posOffset>175260</wp:posOffset>
                </wp:positionH>
                <wp:positionV relativeFrom="paragraph">
                  <wp:posOffset>132715</wp:posOffset>
                </wp:positionV>
                <wp:extent cx="6968490" cy="9990455"/>
                <wp:effectExtent l="0" t="0" r="0" b="0"/>
                <wp:wrapNone/>
                <wp:docPr id="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9990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154EB27" w14:textId="77777777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bookmarkStart w:id="8" w:name="OLE_LINK5"/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似度阈值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 xml:space="preserve"> &lt; 10，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去重准确率 &gt; 95%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，消除重复截图对分析结果的干扰，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提高60%效率，减少36.7%人工成本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高性能数据管理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：设计「原图+拼图」双存储策略，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拼图压缩率达 90%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（3 张 → 1 张）供视觉模型分析，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减少66%token；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单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次爬取+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去重+拼图全流程，支持 4 种风格 × 10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游戏 × 30 标签的大规模并行拉取。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AI Agent 化策划分析体系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：主导该工具集的 AI Agent 化转型，通过自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双 Skill 体系将重复性研发工作自动化，显著压缩项目协作与维护时间成本：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Guide Skill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：充当项目「架构师」，支持开发者通过自然语言问答快速了解 20+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Python 脚本的技术架构与上手方式；自动生成并维护 API 参考文档与使用说明，打通文档自动更新链路，新人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上手时间提高70%，检索token减少62.5%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Generate Planning Skill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：充当「游戏策划分析师」，可自主针对格斗、射击、MOBA、卡牌等 19 种游戏类型的拼图截图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自动生成结构化策划案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，全面覆盖核心循环分析、UI/UX 拆解、系统架构推断、设计亮点评估等策划专业维度；识图模型自动分析机制对多模态/纯文本模型的识别准确率 &gt; 95%，将原本需要数小时的手动截图分析压缩至分钟级。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产品化价值与效率提升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：为AI玩法分析游戏策划人员消除多平台截图收集与手动分析的低效工作，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人均分析时间成本降低约 80%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整体出图+分析效率提升 90%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，形成从爬取到分析的闭环工作流</w:t>
                            </w:r>
                            <w:bookmarkEnd w:id="8"/>
                          </w:p>
                          <w:p w14:paraId="41CE0F6F" w14:textId="12D30893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Lightbulb ai美术平台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2026.4 – 2026.</w:t>
                            </w:r>
                            <w:r w:rsidR="00825B7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5</w:t>
                            </w:r>
                          </w:p>
                          <w:p w14:paraId="1932EE1E" w14:textId="77777777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t>技术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t xml:space="preserve">React 18 + TypeScript + Vite +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t>TailwindCSS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t xml:space="preserve"> + Radix UI /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t>shadcn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t xml:space="preserve"> + SQLite</w:t>
                            </w:r>
                          </w:p>
                          <w:p w14:paraId="51E5B1BD" w14:textId="77777777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>链接：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instrText xml:space="preserve"> HYPERLINK "https://github.com/LavaTap/Lightbulb-AI/" </w:instrTex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fldChar w:fldCharType="separate"/>
                            </w:r>
                            <w:r>
                              <w:rPr>
                                <w:rStyle w:val="ae"/>
                                <w:rFonts w:ascii="微软雅黑" w:eastAsia="微软雅黑" w:hAnsi="微软雅黑"/>
                                <w:b/>
                                <w:kern w:val="24"/>
                                <w:sz w:val="21"/>
                              </w:rPr>
                              <w:t>https://github.com/LavaTap/Lightbulb-AI/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fldChar w:fldCharType="end"/>
                            </w:r>
                          </w:p>
                          <w:p w14:paraId="73E08C61" w14:textId="77777777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bookmarkStart w:id="9" w:name="OLE_LINK2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多模型智能集成引擎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：接入多家AI服务商，自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模型能力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自动嗅探机制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，对多模态/文生图/纯文本模型的识别准确率 &gt; 95%，消除用户手动配置成本；前端按需动态筛选，实现开箱即用。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高性能数据管理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：设计「原图+缩略图」双存储策略，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缩略图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压缩率达 95%，列表渲染速度提升 90%；单次AI生成请求前端响应 &lt; 3s，零全局状态库设计保障长周期</w:t>
                            </w:r>
                            <w:bookmarkStart w:id="10" w:name="OLE_LINK1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运行的轻量与稳定。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AI Agent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化开发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效能体系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：主导平台AI Agent化转型，通过自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双Skill体系将重复性研发工作自动化，显著压缩项目协作与维护时间成本：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Guide Skill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：充当项目“架构师”，支持开发者通过自然语言问答快速了解技术架构与上手项目；自动生成并维护架构图表，打通文档自动更新链路，将新人上手时间从 2 天缩短至 4 小时。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Test-Case Skill（测试智能体）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：充当“QA工程师”，可自主针对文生图、图生图、AI对话等多业务模块自动生成标准化</w:t>
                            </w:r>
                            <w:bookmarkEnd w:id="10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测试用例，全面覆盖AI模型连通性校验与对话记忆系统完整性验证，将原本需要数小时的手动回归测试压缩至分钟级。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产品化价值与效率提升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：打造“仅需API Key”的一站式美术工作台，为用户消除多平台切换与重复付费，人均时间成本降低约 30%，整体创作效率提升 70%，形成从创作到管理的闭环工作流。</w:t>
                            </w:r>
                            <w:bookmarkEnd w:id="9"/>
                          </w:p>
                          <w:p w14:paraId="08765496" w14:textId="3F723545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CQTBIBOT（SSO Tools — QQBOT教务系统QQ工具）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2026.05 – 202</w:t>
                            </w:r>
                            <w:r w:rsidR="00825B7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.6</w:t>
                            </w:r>
                          </w:p>
                          <w:p w14:paraId="3E97AEF9" w14:textId="77777777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t>技术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>：Python 3.10+、requests/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>BeautifulSoup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>、Pillow、SQLite、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>OneBot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 xml:space="preserve"> v11 逆向 OAuth2</w:t>
                            </w:r>
                          </w:p>
                          <w:p w14:paraId="5C204DF0" w14:textId="77777777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</w:rPr>
                              <w:t>链接：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instrText xml:space="preserve"> HYPERLINK "https://github.com/LavaTap/CQTBIBOT" </w:instrTex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fldChar w:fldCharType="separate"/>
                            </w:r>
                            <w:r>
                              <w:rPr>
                                <w:rStyle w:val="ae"/>
                                <w:rFonts w:ascii="微软雅黑" w:eastAsia="微软雅黑" w:hAnsi="微软雅黑"/>
                                <w:b/>
                                <w:kern w:val="24"/>
                                <w:sz w:val="21"/>
                              </w:rPr>
                              <w:t>https://github.com/LavaTap/CQTBIBOT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</w:rPr>
                              <w:fldChar w:fldCharType="end"/>
                            </w:r>
                          </w:p>
                          <w:p w14:paraId="5E5AD4F7" w14:textId="77777777" w:rsidR="00DB7CF6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针对教务/二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课系统无开放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 xml:space="preserve"> API 的现状，基于 SSO 统一认证逆向分析登录流程，实现 OAuth2 三层凭证转换（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access_token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 xml:space="preserve"> →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portal_ticket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 xml:space="preserve"> → SSID），支持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扫码/密码双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 xml:space="preserve">登录，完成课表查询、二课报名/签到、QQ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群消息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自动转发。开发 20+ 指令系统（如 #报名 &lt;ID&gt;），集成自动验证码识别（Tesseract/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自训练轻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量模型），实现消息驱动的无交互操作。优化课表渲染：将原始 19 张图片拼接输出改为结构化 JSON + 前端动态渲染，API 请求次数减少 80%，JSON 体积压缩 65%。设计本地缓存层（40 万+ 活动记录），二课活动列表响应从秒级降至毫秒级；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群消息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转发通过轮询 + 去重机制，实现准实时（延迟 &lt;2 秒）</w:t>
                            </w:r>
                          </w:p>
                          <w:p w14:paraId="5DA8ED55" w14:textId="77777777" w:rsidR="00DB7CF6" w:rsidRDefault="00DB7C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</w:pPr>
                          </w:p>
                          <w:p w14:paraId="34A5BB68" w14:textId="77777777" w:rsidR="00DB7CF6" w:rsidRDefault="00DB7C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</w:pPr>
                          </w:p>
                          <w:p w14:paraId="55136357" w14:textId="77777777" w:rsidR="00DB7CF6" w:rsidRDefault="00DB7C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</w:pPr>
                          </w:p>
                          <w:p w14:paraId="63D6E349" w14:textId="77777777" w:rsidR="00DB7CF6" w:rsidRDefault="00DB7C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</w:pPr>
                          </w:p>
                          <w:p w14:paraId="45DA49D3" w14:textId="77777777" w:rsidR="00DB7CF6" w:rsidRDefault="00DB7C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</w:pPr>
                          </w:p>
                          <w:p w14:paraId="624F097A" w14:textId="77777777" w:rsidR="00DB7CF6" w:rsidRDefault="00DB7C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</w:pPr>
                          </w:p>
                          <w:p w14:paraId="0D2B87C2" w14:textId="77777777" w:rsidR="00DB7CF6" w:rsidRDefault="00DB7C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</w:pPr>
                          </w:p>
                          <w:p w14:paraId="5A03C94F" w14:textId="77777777" w:rsidR="00DB7CF6" w:rsidRDefault="00000000">
                            <w:pPr>
                              <w:pStyle w:val="ab"/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13"/>
                                <w:szCs w:val="13"/>
                              </w:rPr>
                              <w:t>个人主页：</w:t>
                            </w:r>
                            <w:hyperlink r:id="rId7" w:history="1">
                              <w:r w:rsidR="00DB7CF6">
                                <w:rPr>
                                  <w:rStyle w:val="ae"/>
                                  <w:rFonts w:ascii="微软雅黑" w:eastAsia="微软雅黑" w:hAnsi="微软雅黑" w:hint="eastAsia"/>
                                  <w:b/>
                                  <w:kern w:val="24"/>
                                  <w:sz w:val="13"/>
                                  <w:szCs w:val="13"/>
                                </w:rPr>
                                <w:t>https://www.xiaohongshu.com/discovery/item/6a548ee500000000060203e1?source=webshare&amp;xhsshare=pc_web&amp;xsec_token=ABG3kqMzVFQNELn6hHv5XLK5olVctKl1lhqO5XUQxp9Mc=&amp;xsec_source=pc_share</w:t>
                              </w:r>
                            </w:hyperlink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1D0B0" id="文本框 94" o:spid="_x0000_s1033" type="#_x0000_t202" style="position:absolute;left:0;text-align:left;margin-left:13.8pt;margin-top:10.45pt;width:548.7pt;height:786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" filled="f" stroked="f">
                <v:textbox>
                  <w:txbxContent>
                    <w:p w14:paraId="5154EB27" w14:textId="77777777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bookmarkStart w:id="11" w:name="OLE_LINK5"/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似度阈值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 xml:space="preserve"> &lt; 10，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1"/>
                          <w:szCs w:val="21"/>
                        </w:rPr>
                        <w:t>去重准确率 &gt; 95%</w:t>
                      </w:r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，消除重复截图对分析结果的干扰，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1"/>
                          <w:szCs w:val="21"/>
                        </w:rPr>
                        <w:t>提高60%效率，减少36.7%人工成本</w:t>
                      </w:r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。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高性能数据管理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：设计「原图+拼图」双存储策略，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拼图压缩率达 90%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（3 张 → 1 张）供视觉模型分析，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减少66%token；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单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次爬取+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去重+拼图全流程，支持 4 种风格 × 10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个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游戏 × 30 标签的大规模并行拉取。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AI Agent 化策划分析体系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：主导该工具集的 AI Agent 化转型，通过自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研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双 Skill 体系将重复性研发工作自动化，显著压缩项目协作与维护时间成本：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Guide Skill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：充当项目「架构师」，支持开发者通过自然语言问答快速了解 20+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个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Python 脚本的技术架构与上手方式；自动生成并维护 API 参考文档与使用说明，打通文档自动更新链路，新人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上手时间提高70%，检索token减少62.5%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。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Generate Planning Skill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：充当「游戏策划分析师」，可自主针对格斗、射击、MOBA、卡牌等 19 种游戏类型的拼图截图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自动生成结构化策划案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，全面覆盖核心循环分析、UI/UX 拆解、系统架构推断、设计亮点评估等策划专业维度；识图模型自动分析机制对多模态/纯文本模型的识别准确率 &gt; 95%，将原本需要数小时的手动截图分析压缩至分钟级。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产品化价值与效率提升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：为AI玩法分析游戏策划人员消除多平台截图收集与手动分析的低效工作，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人均分析时间成本降低约 80%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整体出图+分析效率提升 90%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，形成从爬取到分析的闭环工作流</w:t>
                      </w:r>
                      <w:bookmarkEnd w:id="11"/>
                    </w:p>
                    <w:p w14:paraId="41CE0F6F" w14:textId="12D30893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Lightbulb ai美术平台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2026.4 – 2026.</w:t>
                      </w:r>
                      <w:r w:rsidR="00825B7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5</w:t>
                      </w:r>
                    </w:p>
                    <w:p w14:paraId="1932EE1E" w14:textId="77777777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firstLineChars="200" w:firstLine="420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t>技术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t>栈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t xml:space="preserve">React 18 + TypeScript + Vite + </w:t>
                      </w:r>
                      <w:proofErr w:type="spellStart"/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t>TailwindCSS</w:t>
                      </w:r>
                      <w:proofErr w:type="spellEnd"/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t xml:space="preserve"> + Radix UI / </w:t>
                      </w:r>
                      <w:proofErr w:type="spellStart"/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t>shadcn</w:t>
                      </w:r>
                      <w:proofErr w:type="spellEnd"/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t>/</w:t>
                      </w:r>
                      <w:proofErr w:type="spellStart"/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t>ui</w:t>
                      </w:r>
                      <w:proofErr w:type="spellEnd"/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t xml:space="preserve"> + SQLite</w:t>
                      </w:r>
                    </w:p>
                    <w:p w14:paraId="51E5B1BD" w14:textId="77777777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firstLineChars="200" w:firstLine="420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>链接：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instrText xml:space="preserve"> HYPERLINK "https://github.com/LavaTap/Lightbulb-AI/" </w:instrTex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fldChar w:fldCharType="separate"/>
                      </w:r>
                      <w:r>
                        <w:rPr>
                          <w:rStyle w:val="ae"/>
                          <w:rFonts w:ascii="微软雅黑" w:eastAsia="微软雅黑" w:hAnsi="微软雅黑"/>
                          <w:b/>
                          <w:kern w:val="24"/>
                          <w:sz w:val="21"/>
                        </w:rPr>
                        <w:t>https://github.com/LavaTap/Lightbulb-AI/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fldChar w:fldCharType="end"/>
                      </w:r>
                    </w:p>
                    <w:p w14:paraId="73E08C61" w14:textId="77777777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firstLineChars="200" w:firstLine="42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bookmarkStart w:id="12" w:name="OLE_LINK2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1"/>
                          <w:szCs w:val="21"/>
                        </w:rPr>
                        <w:t>多模型智能集成引擎</w:t>
                      </w:r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：接入多家AI服务商，自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研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模型能力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自动嗅探机制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，对多模态/文生图/纯文本模型的识别准确率 &gt; 95%，消除用户手动配置成本；前端按需动态筛选，实现开箱即用。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1"/>
                          <w:szCs w:val="21"/>
                        </w:rPr>
                        <w:t>高性能数据管理</w:t>
                      </w:r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：设计「原图+缩略图」双存储策略，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缩略图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压缩率达 95%，列表渲染速度提升 90%；单次AI生成请求前端响应 &lt; 3s，零全局状态库设计保障长周期</w:t>
                      </w:r>
                      <w:bookmarkStart w:id="13" w:name="OLE_LINK1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运行的轻量与稳定。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1"/>
                          <w:szCs w:val="21"/>
                        </w:rPr>
                        <w:t>AI Agent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1"/>
                          <w:szCs w:val="21"/>
                        </w:rPr>
                        <w:t>化开发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1"/>
                          <w:szCs w:val="21"/>
                        </w:rPr>
                        <w:t>效能体系</w:t>
                      </w:r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：主导平台AI Agent化转型，通过自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研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双Skill体系将重复性研发工作自动化，显著压缩项目协作与维护时间成本：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1"/>
                          <w:szCs w:val="21"/>
                        </w:rPr>
                        <w:t>Guide Skill</w:t>
                      </w:r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：充当项目“架构师”，支持开发者通过自然语言问答快速了解技术架构与上手项目；自动生成并维护架构图表，打通文档自动更新链路，将新人上手时间从 2 天缩短至 4 小时。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1"/>
                          <w:szCs w:val="21"/>
                        </w:rPr>
                        <w:t>Test-Case Skill（测试智能体）</w:t>
                      </w:r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：充当“QA工程师”，可自主针对文生图、图生图、AI对话等多业务模块自动生成标准化</w:t>
                      </w:r>
                      <w:bookmarkEnd w:id="13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测试用例，全面覆盖AI模型连通性校验与对话记忆系统完整性验证，将原本需要数小时的手动回归测试压缩至分钟级。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1"/>
                          <w:szCs w:val="21"/>
                        </w:rPr>
                        <w:t>产品化价值与效率提升</w:t>
                      </w:r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：打造“仅需API Key”的一站式美术工作台，为用户消除多平台切换与重复付费，人均时间成本降低约 30%，整体创作效率提升 70%，形成从创作到管理的闭环工作流。</w:t>
                      </w:r>
                      <w:bookmarkEnd w:id="12"/>
                    </w:p>
                    <w:p w14:paraId="08765496" w14:textId="3F723545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CQTBIBOT（SSO Tools — QQBOT教务系统QQ工具）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2026.05 – 202</w:t>
                      </w:r>
                      <w:r w:rsidR="00825B72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.6</w:t>
                      </w:r>
                    </w:p>
                    <w:p w14:paraId="3E97AEF9" w14:textId="77777777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t>技术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t>栈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>：Python 3.10+、requests/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>BeautifulSoup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>、Pillow、SQLite、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>OneBot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 xml:space="preserve"> v11 逆向 OAuth2</w:t>
                      </w:r>
                    </w:p>
                    <w:p w14:paraId="5C204DF0" w14:textId="77777777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</w:rPr>
                        <w:t>链接：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instrText xml:space="preserve"> HYPERLINK "https://github.com/LavaTap/CQTBIBOT" </w:instrTex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fldChar w:fldCharType="separate"/>
                      </w:r>
                      <w:r>
                        <w:rPr>
                          <w:rStyle w:val="ae"/>
                          <w:rFonts w:ascii="微软雅黑" w:eastAsia="微软雅黑" w:hAnsi="微软雅黑"/>
                          <w:b/>
                          <w:kern w:val="24"/>
                          <w:sz w:val="21"/>
                        </w:rPr>
                        <w:t>https://github.com/LavaTap/CQTBIBOT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</w:rPr>
                        <w:fldChar w:fldCharType="end"/>
                      </w:r>
                    </w:p>
                    <w:p w14:paraId="5E5AD4F7" w14:textId="77777777" w:rsidR="00DB7CF6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firstLineChars="200" w:firstLine="420"/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针对教务/二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课系统无开放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 xml:space="preserve"> API 的现状，基于 SSO 统一认证逆向分析登录流程，实现 OAuth2 三层凭证转换（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access_token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 xml:space="preserve"> → 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portal_ticket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 xml:space="preserve"> → SSID），支持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扫码/密码双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 xml:space="preserve">登录，完成课表查询、二课报名/签到、QQ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群消息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自动转发。开发 20+ 指令系统（如 #报名 &lt;ID&gt;），集成自动验证码识别（Tesseract/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自训练轻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量模型），实现消息驱动的无交互操作。优化课表渲染：将原始 19 张图片拼接输出改为结构化 JSON + 前端动态渲染，API 请求次数减少 80%，JSON 体积压缩 65%。设计本地缓存层（40 万+ 活动记录），二课活动列表响应从秒级降至毫秒级；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群消息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转发通过轮询 + 去重机制，实现准实时（延迟 &lt;2 秒）</w:t>
                      </w:r>
                    </w:p>
                    <w:p w14:paraId="5DA8ED55" w14:textId="77777777" w:rsidR="00DB7CF6" w:rsidRDefault="00DB7C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firstLineChars="200" w:firstLine="420"/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</w:pPr>
                    </w:p>
                    <w:p w14:paraId="34A5BB68" w14:textId="77777777" w:rsidR="00DB7CF6" w:rsidRDefault="00DB7C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firstLineChars="200" w:firstLine="420"/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</w:pPr>
                    </w:p>
                    <w:p w14:paraId="55136357" w14:textId="77777777" w:rsidR="00DB7CF6" w:rsidRDefault="00DB7C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firstLineChars="200" w:firstLine="420"/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</w:pPr>
                    </w:p>
                    <w:p w14:paraId="63D6E349" w14:textId="77777777" w:rsidR="00DB7CF6" w:rsidRDefault="00DB7C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firstLineChars="200" w:firstLine="420"/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</w:pPr>
                    </w:p>
                    <w:p w14:paraId="45DA49D3" w14:textId="77777777" w:rsidR="00DB7CF6" w:rsidRDefault="00DB7C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firstLineChars="200" w:firstLine="420"/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</w:pPr>
                    </w:p>
                    <w:p w14:paraId="624F097A" w14:textId="77777777" w:rsidR="00DB7CF6" w:rsidRDefault="00DB7C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firstLineChars="200" w:firstLine="420"/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</w:pPr>
                    </w:p>
                    <w:p w14:paraId="0D2B87C2" w14:textId="77777777" w:rsidR="00DB7CF6" w:rsidRDefault="00DB7C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firstLineChars="200" w:firstLine="420"/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</w:pPr>
                    </w:p>
                    <w:p w14:paraId="5A03C94F" w14:textId="77777777" w:rsidR="00DB7CF6" w:rsidRDefault="00000000">
                      <w:pPr>
                        <w:pStyle w:val="ab"/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13"/>
                          <w:szCs w:val="13"/>
                        </w:rPr>
                        <w:t>个人主页：</w:t>
                      </w:r>
                      <w:hyperlink r:id="rId8" w:history="1">
                        <w:r w:rsidR="00DB7CF6">
                          <w:rPr>
                            <w:rStyle w:val="ae"/>
                            <w:rFonts w:ascii="微软雅黑" w:eastAsia="微软雅黑" w:hAnsi="微软雅黑" w:hint="eastAsia"/>
                            <w:b/>
                            <w:kern w:val="24"/>
                            <w:sz w:val="13"/>
                            <w:szCs w:val="13"/>
                          </w:rPr>
                          <w:t>https://www.xiaohongshu.com/discovery/item/6a548ee500000000060203e1?source=webshare&amp;xhsshare=pc_web&amp;xsec_token=ABG3kqMzVFQNELn6hHv5XLK5olVctKl1lhqO5XUQxp9Mc=&amp;xsec_source=pc_share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3F94542E" w14:textId="77777777" w:rsidR="00DB7CF6" w:rsidRDefault="00DB7CF6">
      <w:pPr>
        <w:adjustRightInd w:val="0"/>
        <w:snapToGrid w:val="0"/>
      </w:pPr>
      <w:bookmarkStart w:id="14" w:name="OLE_LINK4"/>
    </w:p>
    <w:p w14:paraId="386E3510" w14:textId="77777777" w:rsidR="00DB7CF6" w:rsidRDefault="00DB7CF6">
      <w:pPr>
        <w:adjustRightInd w:val="0"/>
        <w:snapToGrid w:val="0"/>
      </w:pPr>
    </w:p>
    <w:p w14:paraId="76F6842C" w14:textId="77777777" w:rsidR="00DB7CF6" w:rsidRDefault="00DB7CF6">
      <w:pPr>
        <w:adjustRightInd w:val="0"/>
        <w:snapToGrid w:val="0"/>
      </w:pPr>
    </w:p>
    <w:p w14:paraId="6A397242" w14:textId="77777777" w:rsidR="00DB7CF6" w:rsidRDefault="00DB7CF6">
      <w:pPr>
        <w:adjustRightInd w:val="0"/>
        <w:snapToGrid w:val="0"/>
      </w:pPr>
    </w:p>
    <w:p w14:paraId="38E14BEF" w14:textId="77777777" w:rsidR="00DB7CF6" w:rsidRDefault="00DB7CF6">
      <w:pPr>
        <w:adjustRightInd w:val="0"/>
        <w:snapToGrid w:val="0"/>
      </w:pPr>
    </w:p>
    <w:p w14:paraId="362AD043" w14:textId="77777777" w:rsidR="00DB7CF6" w:rsidRDefault="00DB7CF6">
      <w:pPr>
        <w:adjustRightInd w:val="0"/>
        <w:snapToGrid w:val="0"/>
      </w:pPr>
    </w:p>
    <w:p w14:paraId="23847C46" w14:textId="77777777" w:rsidR="00DB7CF6" w:rsidRDefault="00DB7CF6">
      <w:pPr>
        <w:adjustRightInd w:val="0"/>
        <w:snapToGrid w:val="0"/>
      </w:pPr>
    </w:p>
    <w:p w14:paraId="2CA04C6B" w14:textId="77777777" w:rsidR="00DB7CF6" w:rsidRDefault="00DB7CF6">
      <w:pPr>
        <w:adjustRightInd w:val="0"/>
        <w:snapToGrid w:val="0"/>
      </w:pPr>
    </w:p>
    <w:p w14:paraId="1CA0672F" w14:textId="77777777" w:rsidR="00DB7CF6" w:rsidRDefault="00DB7CF6">
      <w:pPr>
        <w:adjustRightInd w:val="0"/>
        <w:snapToGrid w:val="0"/>
      </w:pPr>
    </w:p>
    <w:bookmarkEnd w:id="14"/>
    <w:p w14:paraId="50A34666" w14:textId="77777777" w:rsidR="00DB7CF6" w:rsidRDefault="00DB7CF6">
      <w:pPr>
        <w:adjustRightInd w:val="0"/>
        <w:snapToGrid w:val="0"/>
      </w:pPr>
    </w:p>
    <w:p w14:paraId="22D0861B" w14:textId="77777777" w:rsidR="00DB7CF6" w:rsidRDefault="00DB7CF6">
      <w:pPr>
        <w:adjustRightInd w:val="0"/>
        <w:snapToGrid w:val="0"/>
      </w:pPr>
    </w:p>
    <w:p w14:paraId="34B5857D" w14:textId="77777777" w:rsidR="00DB7CF6" w:rsidRDefault="00DB7CF6">
      <w:pPr>
        <w:adjustRightInd w:val="0"/>
        <w:snapToGrid w:val="0"/>
      </w:pPr>
    </w:p>
    <w:p w14:paraId="32CED16C" w14:textId="77777777" w:rsidR="00DB7CF6" w:rsidRDefault="00DB7CF6">
      <w:pPr>
        <w:adjustRightInd w:val="0"/>
        <w:snapToGrid w:val="0"/>
      </w:pPr>
    </w:p>
    <w:p w14:paraId="4344DAE0" w14:textId="77777777" w:rsidR="00DB7CF6" w:rsidRDefault="00DB7CF6">
      <w:pPr>
        <w:adjustRightInd w:val="0"/>
        <w:snapToGrid w:val="0"/>
      </w:pPr>
    </w:p>
    <w:p w14:paraId="438D9785" w14:textId="77777777" w:rsidR="00DB7CF6" w:rsidRDefault="00DB7CF6">
      <w:pPr>
        <w:adjustRightInd w:val="0"/>
        <w:snapToGrid w:val="0"/>
      </w:pPr>
    </w:p>
    <w:p w14:paraId="29FAA27C" w14:textId="77777777" w:rsidR="00DB7CF6" w:rsidRDefault="00DB7CF6">
      <w:pPr>
        <w:adjustRightInd w:val="0"/>
        <w:snapToGrid w:val="0"/>
      </w:pPr>
    </w:p>
    <w:p w14:paraId="0F38285F" w14:textId="77777777" w:rsidR="00DB7CF6" w:rsidRDefault="00DB7CF6">
      <w:pPr>
        <w:adjustRightInd w:val="0"/>
        <w:snapToGrid w:val="0"/>
      </w:pPr>
    </w:p>
    <w:p w14:paraId="78717643" w14:textId="77777777" w:rsidR="00DB7CF6" w:rsidRDefault="00DB7CF6">
      <w:pPr>
        <w:adjustRightInd w:val="0"/>
        <w:snapToGrid w:val="0"/>
      </w:pPr>
    </w:p>
    <w:p w14:paraId="33D2D98F" w14:textId="77777777" w:rsidR="00DB7CF6" w:rsidRDefault="00DB7CF6">
      <w:pPr>
        <w:adjustRightInd w:val="0"/>
        <w:snapToGrid w:val="0"/>
      </w:pPr>
    </w:p>
    <w:p w14:paraId="3AF1081C" w14:textId="77777777" w:rsidR="00DB7CF6" w:rsidRDefault="00DB7CF6">
      <w:pPr>
        <w:adjustRightInd w:val="0"/>
        <w:snapToGrid w:val="0"/>
      </w:pPr>
    </w:p>
    <w:p w14:paraId="4BD0E6C0" w14:textId="77777777" w:rsidR="00DB7CF6" w:rsidRDefault="00DB7CF6">
      <w:pPr>
        <w:adjustRightInd w:val="0"/>
        <w:snapToGrid w:val="0"/>
      </w:pPr>
    </w:p>
    <w:p w14:paraId="28311FA7" w14:textId="77777777" w:rsidR="00DB7CF6" w:rsidRDefault="00DB7CF6">
      <w:pPr>
        <w:adjustRightInd w:val="0"/>
        <w:snapToGrid w:val="0"/>
      </w:pPr>
    </w:p>
    <w:p w14:paraId="7F982394" w14:textId="77777777" w:rsidR="00DB7CF6" w:rsidRDefault="00DB7CF6">
      <w:pPr>
        <w:adjustRightInd w:val="0"/>
        <w:snapToGrid w:val="0"/>
      </w:pPr>
    </w:p>
    <w:p w14:paraId="0A99E3C6" w14:textId="77777777" w:rsidR="00DB7CF6" w:rsidRDefault="00DB7CF6">
      <w:pPr>
        <w:adjustRightInd w:val="0"/>
        <w:snapToGrid w:val="0"/>
      </w:pPr>
    </w:p>
    <w:p w14:paraId="4CC3D1E9" w14:textId="77777777" w:rsidR="00DB7CF6" w:rsidRDefault="00DB7CF6">
      <w:pPr>
        <w:adjustRightInd w:val="0"/>
        <w:snapToGrid w:val="0"/>
      </w:pPr>
    </w:p>
    <w:p w14:paraId="0F58AD37" w14:textId="77777777" w:rsidR="00DB7CF6" w:rsidRDefault="00DB7CF6">
      <w:pPr>
        <w:adjustRightInd w:val="0"/>
        <w:snapToGrid w:val="0"/>
      </w:pPr>
    </w:p>
    <w:p w14:paraId="57F9DB17" w14:textId="77777777" w:rsidR="00DB7CF6" w:rsidRDefault="00DB7CF6">
      <w:pPr>
        <w:adjustRightInd w:val="0"/>
        <w:snapToGrid w:val="0"/>
      </w:pPr>
    </w:p>
    <w:p w14:paraId="2756DF78" w14:textId="77777777" w:rsidR="00DB7CF6" w:rsidRDefault="00DB7CF6">
      <w:pPr>
        <w:adjustRightInd w:val="0"/>
        <w:snapToGrid w:val="0"/>
      </w:pPr>
    </w:p>
    <w:p w14:paraId="4AC7B777" w14:textId="77777777" w:rsidR="00DB7CF6" w:rsidRDefault="00DB7CF6">
      <w:pPr>
        <w:adjustRightInd w:val="0"/>
        <w:snapToGrid w:val="0"/>
      </w:pPr>
    </w:p>
    <w:p w14:paraId="6AD624E6" w14:textId="77777777" w:rsidR="00DB7CF6" w:rsidRDefault="00DB7CF6">
      <w:pPr>
        <w:adjustRightInd w:val="0"/>
        <w:snapToGrid w:val="0"/>
      </w:pPr>
    </w:p>
    <w:p w14:paraId="34526F23" w14:textId="77777777" w:rsidR="00DB7CF6" w:rsidRDefault="00DB7CF6">
      <w:pPr>
        <w:adjustRightInd w:val="0"/>
        <w:snapToGrid w:val="0"/>
      </w:pPr>
    </w:p>
    <w:p w14:paraId="597E54A0" w14:textId="77777777" w:rsidR="00DB7CF6" w:rsidRDefault="00DB7CF6">
      <w:pPr>
        <w:adjustRightInd w:val="0"/>
        <w:snapToGrid w:val="0"/>
      </w:pPr>
    </w:p>
    <w:p w14:paraId="5E815FD4" w14:textId="77777777" w:rsidR="00DB7CF6" w:rsidRDefault="00DB7CF6">
      <w:pPr>
        <w:adjustRightInd w:val="0"/>
        <w:snapToGrid w:val="0"/>
      </w:pPr>
    </w:p>
    <w:p w14:paraId="244642D3" w14:textId="77777777" w:rsidR="00DB7CF6" w:rsidRDefault="00DB7CF6">
      <w:pPr>
        <w:adjustRightInd w:val="0"/>
        <w:snapToGrid w:val="0"/>
      </w:pPr>
    </w:p>
    <w:p w14:paraId="367E6754" w14:textId="77777777" w:rsidR="00DB7CF6" w:rsidRDefault="00DB7CF6">
      <w:pPr>
        <w:adjustRightInd w:val="0"/>
        <w:snapToGrid w:val="0"/>
      </w:pPr>
    </w:p>
    <w:p w14:paraId="2A4ED0B7" w14:textId="77777777" w:rsidR="00DB7CF6" w:rsidRDefault="00DB7CF6">
      <w:pPr>
        <w:adjustRightInd w:val="0"/>
        <w:snapToGrid w:val="0"/>
      </w:pPr>
    </w:p>
    <w:p w14:paraId="2CA9D619" w14:textId="77777777" w:rsidR="00DB7CF6" w:rsidRDefault="00DB7CF6">
      <w:pPr>
        <w:adjustRightInd w:val="0"/>
        <w:snapToGrid w:val="0"/>
      </w:pPr>
    </w:p>
    <w:p w14:paraId="0A8739DA" w14:textId="77777777" w:rsidR="00DB7CF6" w:rsidRDefault="00DB7CF6">
      <w:pPr>
        <w:adjustRightInd w:val="0"/>
        <w:snapToGrid w:val="0"/>
      </w:pPr>
    </w:p>
    <w:p w14:paraId="00C31F97" w14:textId="77777777" w:rsidR="00DB7CF6" w:rsidRDefault="00DB7CF6">
      <w:pPr>
        <w:adjustRightInd w:val="0"/>
        <w:snapToGrid w:val="0"/>
      </w:pPr>
    </w:p>
    <w:p w14:paraId="589F8A98" w14:textId="77777777" w:rsidR="00DB7CF6" w:rsidRDefault="00DB7CF6">
      <w:pPr>
        <w:adjustRightInd w:val="0"/>
        <w:snapToGrid w:val="0"/>
      </w:pPr>
    </w:p>
    <w:p w14:paraId="7B94BF89" w14:textId="77777777" w:rsidR="00DB7CF6" w:rsidRDefault="00DB7CF6">
      <w:pPr>
        <w:adjustRightInd w:val="0"/>
        <w:snapToGrid w:val="0"/>
      </w:pPr>
    </w:p>
    <w:p w14:paraId="1484D9AB" w14:textId="77777777" w:rsidR="00DB7CF6" w:rsidRDefault="00DB7CF6">
      <w:pPr>
        <w:adjustRightInd w:val="0"/>
        <w:snapToGrid w:val="0"/>
      </w:pPr>
    </w:p>
    <w:p w14:paraId="479F2201" w14:textId="77777777" w:rsidR="00DB7CF6" w:rsidRDefault="00DB7CF6">
      <w:pPr>
        <w:adjustRightInd w:val="0"/>
        <w:snapToGrid w:val="0"/>
      </w:pPr>
    </w:p>
    <w:p w14:paraId="3EE852A3" w14:textId="77777777" w:rsidR="00DB7CF6" w:rsidRDefault="00DB7CF6">
      <w:pPr>
        <w:adjustRightInd w:val="0"/>
        <w:snapToGrid w:val="0"/>
      </w:pPr>
    </w:p>
    <w:p w14:paraId="71B6FB9F" w14:textId="77777777" w:rsidR="00DB7CF6" w:rsidRDefault="00DB7CF6">
      <w:pPr>
        <w:adjustRightInd w:val="0"/>
        <w:snapToGrid w:val="0"/>
      </w:pPr>
    </w:p>
    <w:p w14:paraId="13DFFCBF" w14:textId="77777777" w:rsidR="00DB7CF6" w:rsidRDefault="00DB7CF6">
      <w:pPr>
        <w:adjustRightInd w:val="0"/>
        <w:snapToGrid w:val="0"/>
      </w:pPr>
    </w:p>
    <w:p w14:paraId="12EFFA24" w14:textId="77777777" w:rsidR="00DB7CF6" w:rsidRDefault="00DB7CF6">
      <w:pPr>
        <w:adjustRightInd w:val="0"/>
        <w:snapToGrid w:val="0"/>
      </w:pPr>
    </w:p>
    <w:p w14:paraId="1B5BE6E3" w14:textId="77777777" w:rsidR="00DB7CF6" w:rsidRDefault="00DB7CF6">
      <w:pPr>
        <w:adjustRightInd w:val="0"/>
        <w:snapToGrid w:val="0"/>
      </w:pPr>
    </w:p>
    <w:p w14:paraId="2FB54199" w14:textId="77777777" w:rsidR="00DB7CF6" w:rsidRDefault="00DB7CF6">
      <w:pPr>
        <w:adjustRightInd w:val="0"/>
        <w:snapToGrid w:val="0"/>
      </w:pPr>
    </w:p>
    <w:p w14:paraId="57A247B9" w14:textId="77777777" w:rsidR="00DB7CF6" w:rsidRDefault="00DB7CF6">
      <w:pPr>
        <w:adjustRightInd w:val="0"/>
        <w:snapToGrid w:val="0"/>
      </w:pPr>
    </w:p>
    <w:p w14:paraId="07A66671" w14:textId="77777777" w:rsidR="00DB7CF6" w:rsidRDefault="00DB7CF6">
      <w:pPr>
        <w:adjustRightInd w:val="0"/>
        <w:snapToGrid w:val="0"/>
      </w:pPr>
    </w:p>
    <w:p w14:paraId="15B4B58D" w14:textId="77777777" w:rsidR="00DB7CF6" w:rsidRDefault="00DB7CF6"/>
    <w:p w14:paraId="50A5940D" w14:textId="77777777" w:rsidR="00DB7CF6" w:rsidRDefault="00DB7CF6"/>
    <w:sectPr w:rsidR="00DB7CF6"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Sans Heavy">
    <w:altName w:val="微软雅黑"/>
    <w:charset w:val="86"/>
    <w:family w:val="auto"/>
    <w:pitch w:val="default"/>
    <w:sig w:usb0="00000000" w:usb1="00000000" w:usb2="00000016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isplayBackgroundShape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A647C9"/>
    <w:rsid w:val="00035899"/>
    <w:rsid w:val="000478B4"/>
    <w:rsid w:val="00052C96"/>
    <w:rsid w:val="00065697"/>
    <w:rsid w:val="00081C66"/>
    <w:rsid w:val="00082D7C"/>
    <w:rsid w:val="00155B8D"/>
    <w:rsid w:val="0016096B"/>
    <w:rsid w:val="00177E56"/>
    <w:rsid w:val="001A517E"/>
    <w:rsid w:val="001B0EC5"/>
    <w:rsid w:val="001F4242"/>
    <w:rsid w:val="002072B7"/>
    <w:rsid w:val="00216B66"/>
    <w:rsid w:val="00250C36"/>
    <w:rsid w:val="00266660"/>
    <w:rsid w:val="002D13A3"/>
    <w:rsid w:val="002D24B4"/>
    <w:rsid w:val="002D410A"/>
    <w:rsid w:val="002D7377"/>
    <w:rsid w:val="00304FF1"/>
    <w:rsid w:val="003335E2"/>
    <w:rsid w:val="003357D4"/>
    <w:rsid w:val="0039501B"/>
    <w:rsid w:val="003A696B"/>
    <w:rsid w:val="003D3A15"/>
    <w:rsid w:val="003D7112"/>
    <w:rsid w:val="00462F05"/>
    <w:rsid w:val="004754E8"/>
    <w:rsid w:val="004941E0"/>
    <w:rsid w:val="004D198E"/>
    <w:rsid w:val="004D4124"/>
    <w:rsid w:val="004E036F"/>
    <w:rsid w:val="004F79C1"/>
    <w:rsid w:val="00502581"/>
    <w:rsid w:val="00505DB5"/>
    <w:rsid w:val="00514257"/>
    <w:rsid w:val="00545F6A"/>
    <w:rsid w:val="00582268"/>
    <w:rsid w:val="005964A2"/>
    <w:rsid w:val="006245D4"/>
    <w:rsid w:val="006621E6"/>
    <w:rsid w:val="00676C2A"/>
    <w:rsid w:val="00692649"/>
    <w:rsid w:val="006B7412"/>
    <w:rsid w:val="006C01AB"/>
    <w:rsid w:val="006E2B82"/>
    <w:rsid w:val="006E7268"/>
    <w:rsid w:val="006F5260"/>
    <w:rsid w:val="007105B7"/>
    <w:rsid w:val="00726D8D"/>
    <w:rsid w:val="007406C5"/>
    <w:rsid w:val="007416B5"/>
    <w:rsid w:val="007E4919"/>
    <w:rsid w:val="00807B05"/>
    <w:rsid w:val="008148BB"/>
    <w:rsid w:val="00825B72"/>
    <w:rsid w:val="00844B3B"/>
    <w:rsid w:val="00853AED"/>
    <w:rsid w:val="00854F84"/>
    <w:rsid w:val="008A44B2"/>
    <w:rsid w:val="008B059C"/>
    <w:rsid w:val="008B2A07"/>
    <w:rsid w:val="008E4846"/>
    <w:rsid w:val="008F7855"/>
    <w:rsid w:val="00903146"/>
    <w:rsid w:val="0090780B"/>
    <w:rsid w:val="009B1E22"/>
    <w:rsid w:val="009C22A0"/>
    <w:rsid w:val="00A14121"/>
    <w:rsid w:val="00A541D6"/>
    <w:rsid w:val="00A90571"/>
    <w:rsid w:val="00AE38F8"/>
    <w:rsid w:val="00B10F39"/>
    <w:rsid w:val="00B4430F"/>
    <w:rsid w:val="00B923F7"/>
    <w:rsid w:val="00BA7FA1"/>
    <w:rsid w:val="00BD107F"/>
    <w:rsid w:val="00C25FE7"/>
    <w:rsid w:val="00C95EDA"/>
    <w:rsid w:val="00CB0598"/>
    <w:rsid w:val="00CC16EB"/>
    <w:rsid w:val="00CE04DF"/>
    <w:rsid w:val="00CE4AA6"/>
    <w:rsid w:val="00D00C4F"/>
    <w:rsid w:val="00D25E8B"/>
    <w:rsid w:val="00D35D56"/>
    <w:rsid w:val="00D866F1"/>
    <w:rsid w:val="00D93148"/>
    <w:rsid w:val="00DB7CF6"/>
    <w:rsid w:val="00DD0985"/>
    <w:rsid w:val="00DD4B0F"/>
    <w:rsid w:val="00DE02B8"/>
    <w:rsid w:val="00E20A63"/>
    <w:rsid w:val="00E615B1"/>
    <w:rsid w:val="00E710E5"/>
    <w:rsid w:val="00E76D5B"/>
    <w:rsid w:val="00E918FC"/>
    <w:rsid w:val="00EA0B88"/>
    <w:rsid w:val="00EA0D78"/>
    <w:rsid w:val="00ED5A77"/>
    <w:rsid w:val="00EE108E"/>
    <w:rsid w:val="00F222C3"/>
    <w:rsid w:val="00F44D8E"/>
    <w:rsid w:val="00F464B2"/>
    <w:rsid w:val="00F646AB"/>
    <w:rsid w:val="00F65A30"/>
    <w:rsid w:val="00FE365F"/>
    <w:rsid w:val="00FE6DCC"/>
    <w:rsid w:val="00FF45BC"/>
    <w:rsid w:val="16490CAF"/>
    <w:rsid w:val="18BA2340"/>
    <w:rsid w:val="2B804BE8"/>
    <w:rsid w:val="2C256D28"/>
    <w:rsid w:val="2CB207DD"/>
    <w:rsid w:val="2E1D693D"/>
    <w:rsid w:val="30157EDB"/>
    <w:rsid w:val="33A647C9"/>
    <w:rsid w:val="33DD7F20"/>
    <w:rsid w:val="351C50A9"/>
    <w:rsid w:val="35927F37"/>
    <w:rsid w:val="36EC217C"/>
    <w:rsid w:val="3AA708C3"/>
    <w:rsid w:val="3F6E2D9A"/>
    <w:rsid w:val="48425ABB"/>
    <w:rsid w:val="60C73EB4"/>
    <w:rsid w:val="65526FC4"/>
    <w:rsid w:val="76E11DE3"/>
    <w:rsid w:val="7F4C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47B0045"/>
  <w15:docId w15:val="{1159DE4F-399E-416A-AFC0-E705A4F40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c">
    <w:name w:val="annotation subject"/>
    <w:basedOn w:val="a3"/>
    <w:next w:val="a3"/>
    <w:link w:val="ad"/>
    <w:qFormat/>
    <w:rPr>
      <w:b/>
      <w:bCs/>
    </w:rPr>
  </w:style>
  <w:style w:type="character" w:styleId="ae">
    <w:name w:val="Hyperlink"/>
    <w:basedOn w:val="a0"/>
    <w:qFormat/>
    <w:rPr>
      <w:color w:val="0000FF" w:themeColor="hyperlink"/>
      <w:u w:val="single"/>
    </w:rPr>
  </w:style>
  <w:style w:type="character" w:styleId="af">
    <w:name w:val="annotation reference"/>
    <w:basedOn w:val="a0"/>
    <w:qFormat/>
    <w:rPr>
      <w:sz w:val="21"/>
      <w:szCs w:val="21"/>
    </w:rPr>
  </w:style>
  <w:style w:type="paragraph" w:customStyle="1" w:styleId="Style6">
    <w:name w:val="_Style 6"/>
    <w:basedOn w:val="a"/>
    <w:uiPriority w:val="99"/>
    <w:qFormat/>
    <w:pPr>
      <w:ind w:firstLineChars="200" w:firstLine="420"/>
    </w:pPr>
  </w:style>
  <w:style w:type="character" w:customStyle="1" w:styleId="a8">
    <w:name w:val="页脚 字符"/>
    <w:link w:val="a7"/>
    <w:qFormat/>
    <w:rPr>
      <w:kern w:val="2"/>
      <w:sz w:val="18"/>
      <w:szCs w:val="18"/>
    </w:rPr>
  </w:style>
  <w:style w:type="character" w:customStyle="1" w:styleId="aa">
    <w:name w:val="页眉 字符"/>
    <w:link w:val="a9"/>
    <w:qFormat/>
    <w:rPr>
      <w:kern w:val="2"/>
      <w:sz w:val="18"/>
      <w:szCs w:val="18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0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qFormat/>
    <w:rPr>
      <w:kern w:val="2"/>
      <w:sz w:val="21"/>
    </w:rPr>
  </w:style>
  <w:style w:type="character" w:customStyle="1" w:styleId="ad">
    <w:name w:val="批注主题 字符"/>
    <w:basedOn w:val="a4"/>
    <w:link w:val="ac"/>
    <w:qFormat/>
    <w:rPr>
      <w:b/>
      <w:bCs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vaTap/Lightbulb-AI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LavaTap/Lightbulb-AI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6368;&#26032;&#31616;&#21382;&#27714;&#32844;&#31616;&#21382;&#21019;&#24847;&#31616;&#21382;37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689465-4502-4738-A5EC-F2E5F0C8C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简历-个人简历最新简历求职简历创意简历374.doc</Template>
  <TotalTime>38</TotalTime>
  <Pages>2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Yz Shen</cp:lastModifiedBy>
  <cp:revision>9</cp:revision>
  <cp:lastPrinted>2026-06-25T14:12:00Z</cp:lastPrinted>
  <dcterms:created xsi:type="dcterms:W3CDTF">2026-06-14T14:14:00Z</dcterms:created>
  <dcterms:modified xsi:type="dcterms:W3CDTF">2026-07-15T13:17:00Z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AF124F3C3588464DB3B34E2618793A35</vt:lpwstr>
  </property>
</Properties>
</file>